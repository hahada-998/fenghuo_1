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378"/>
        <w:gridCol w:w="4596"/>
      </w:tblGrid>
      <w:tr w:rsidR="00A20D15" w14:paraId="279A0F22" w14:textId="77777777">
        <w:trPr>
          <w:cantSplit/>
        </w:trPr>
        <w:tc>
          <w:tcPr>
            <w:tcW w:w="2439" w:type="pct"/>
          </w:tcPr>
          <w:p w14:paraId="5578B9F7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产品名称</w:t>
            </w:r>
            <w:r w:rsidRPr="00A20D15">
              <w:t>Product name</w:t>
            </w:r>
          </w:p>
        </w:tc>
        <w:tc>
          <w:tcPr>
            <w:tcW w:w="2561" w:type="pct"/>
          </w:tcPr>
          <w:p w14:paraId="13831A71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密级</w:t>
            </w:r>
            <w:r w:rsidRPr="00A20D15">
              <w:t>Confidentiality level</w:t>
            </w:r>
          </w:p>
        </w:tc>
      </w:tr>
      <w:tr w:rsidR="00A20D15" w14:paraId="4E078BA3" w14:textId="77777777">
        <w:trPr>
          <w:cantSplit/>
        </w:trPr>
        <w:tc>
          <w:tcPr>
            <w:tcW w:w="2439" w:type="pct"/>
          </w:tcPr>
          <w:p w14:paraId="5C435A06" w14:textId="77777777" w:rsidR="00A20D15" w:rsidRPr="00A20D15" w:rsidRDefault="00A20D15" w:rsidP="00E923B2">
            <w:pPr>
              <w:pStyle w:val="ac"/>
              <w:jc w:val="left"/>
            </w:pPr>
          </w:p>
        </w:tc>
        <w:tc>
          <w:tcPr>
            <w:tcW w:w="2561" w:type="pct"/>
          </w:tcPr>
          <w:p w14:paraId="1EE18DBF" w14:textId="77777777" w:rsidR="00A20D15" w:rsidRPr="00A20D15" w:rsidRDefault="00373102" w:rsidP="00E923B2">
            <w:pPr>
              <w:pStyle w:val="ac"/>
              <w:jc w:val="left"/>
            </w:pPr>
            <w:r w:rsidRPr="00373102">
              <w:rPr>
                <w:rFonts w:hint="eastAsia"/>
              </w:rPr>
              <w:t>秘密</w:t>
            </w:r>
          </w:p>
        </w:tc>
      </w:tr>
      <w:tr w:rsidR="00A20D15" w14:paraId="5AD9AE4F" w14:textId="77777777">
        <w:trPr>
          <w:cantSplit/>
        </w:trPr>
        <w:tc>
          <w:tcPr>
            <w:tcW w:w="2439" w:type="pct"/>
          </w:tcPr>
          <w:p w14:paraId="1284CF59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产品版本</w:t>
            </w:r>
            <w:r w:rsidRPr="00A20D15"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 w14:paraId="0C1348BA" w14:textId="77777777" w:rsidR="00A20D15" w:rsidRPr="00A20D15" w:rsidRDefault="00A20D15" w:rsidP="00E923B2">
            <w:pPr>
              <w:pStyle w:val="ac"/>
              <w:jc w:val="left"/>
            </w:pPr>
            <w:r w:rsidRPr="00A20D15">
              <w:t xml:space="preserve">Total </w:t>
            </w:r>
            <w:r w:rsidR="004F301E">
              <w:rPr>
                <w:noProof/>
              </w:rPr>
              <w:fldChar w:fldCharType="begin"/>
            </w:r>
            <w:r w:rsidR="004F301E">
              <w:rPr>
                <w:noProof/>
              </w:rPr>
              <w:instrText xml:space="preserve"> NUMPAGES   \* MERGEFORMAT </w:instrText>
            </w:r>
            <w:r w:rsidR="004F301E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4F301E">
              <w:rPr>
                <w:noProof/>
              </w:rPr>
              <w:fldChar w:fldCharType="end"/>
            </w:r>
            <w:r w:rsidRPr="00A20D15">
              <w:t>pages</w:t>
            </w:r>
            <w:r w:rsidRPr="00A20D15">
              <w:rPr>
                <w:rFonts w:hint="eastAsia"/>
              </w:rPr>
              <w:t xml:space="preserve"> </w:t>
            </w:r>
            <w:r w:rsidRPr="00A20D15">
              <w:rPr>
                <w:rFonts w:hint="eastAsia"/>
              </w:rPr>
              <w:t>共</w:t>
            </w:r>
            <w:r w:rsidR="004F301E">
              <w:rPr>
                <w:noProof/>
              </w:rPr>
              <w:fldChar w:fldCharType="begin"/>
            </w:r>
            <w:r w:rsidR="004F301E">
              <w:rPr>
                <w:noProof/>
              </w:rPr>
              <w:instrText xml:space="preserve"> NUMPAGES   \* MERGEFORMAT </w:instrText>
            </w:r>
            <w:r w:rsidR="004F301E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4F301E">
              <w:rPr>
                <w:noProof/>
              </w:rPr>
              <w:fldChar w:fldCharType="end"/>
            </w:r>
            <w:r w:rsidRPr="00A20D15">
              <w:rPr>
                <w:rFonts w:hint="eastAsia"/>
              </w:rPr>
              <w:t>页</w:t>
            </w:r>
          </w:p>
        </w:tc>
      </w:tr>
      <w:tr w:rsidR="00A20D15" w14:paraId="40C60070" w14:textId="77777777">
        <w:trPr>
          <w:cantSplit/>
        </w:trPr>
        <w:tc>
          <w:tcPr>
            <w:tcW w:w="2439" w:type="pct"/>
          </w:tcPr>
          <w:p w14:paraId="6C00E304" w14:textId="77777777" w:rsidR="00A20D15" w:rsidRDefault="00A20D15" w:rsidP="00E923B2">
            <w:pPr>
              <w:pStyle w:val="ac"/>
              <w:jc w:val="left"/>
            </w:pPr>
          </w:p>
        </w:tc>
        <w:tc>
          <w:tcPr>
            <w:tcW w:w="2561" w:type="pct"/>
            <w:vMerge/>
          </w:tcPr>
          <w:p w14:paraId="7911F3E1" w14:textId="77777777" w:rsidR="00A20D15" w:rsidRDefault="00A20D15" w:rsidP="00E923B2">
            <w:pPr>
              <w:pStyle w:val="ac"/>
              <w:jc w:val="left"/>
            </w:pPr>
          </w:p>
        </w:tc>
      </w:tr>
    </w:tbl>
    <w:p w14:paraId="070BB2B7" w14:textId="77777777" w:rsidR="00EA1FBE" w:rsidRPr="00AB5B92" w:rsidRDefault="00EA1FBE" w:rsidP="00E923B2">
      <w:pPr>
        <w:pStyle w:val="ad"/>
        <w:jc w:val="left"/>
      </w:pPr>
    </w:p>
    <w:p w14:paraId="66D3CAC7" w14:textId="655A6E2D" w:rsidR="00EA1FBE" w:rsidRPr="00AB5B92" w:rsidRDefault="00DC1EF7" w:rsidP="008E5911">
      <w:pPr>
        <w:pStyle w:val="ad"/>
      </w:pPr>
      <w:bookmarkStart w:id="0" w:name="文档名称"/>
      <w:r>
        <w:t>BM_H13DSP_M</w:t>
      </w:r>
      <w:r w:rsidR="00E21E42" w:rsidRPr="00E21E42">
        <w:rPr>
          <w:rFonts w:hint="eastAsia"/>
        </w:rPr>
        <w:t>-</w:t>
      </w:r>
      <w:r w:rsidR="008E5911">
        <w:rPr>
          <w:rFonts w:hint="eastAsia"/>
        </w:rPr>
        <w:t>逻辑调试文档</w:t>
      </w:r>
    </w:p>
    <w:p w14:paraId="66172C40" w14:textId="5DEA3F43" w:rsidR="00EA1FBE" w:rsidRPr="00AB5B92" w:rsidRDefault="00DC1EF7" w:rsidP="008E5911">
      <w:pPr>
        <w:pStyle w:val="ad"/>
      </w:pPr>
      <w:r>
        <w:t>BM_H13DSP_M</w:t>
      </w:r>
      <w:r w:rsidRPr="00E21E42">
        <w:rPr>
          <w:rFonts w:hint="eastAsia"/>
        </w:rPr>
        <w:t xml:space="preserve"> </w:t>
      </w:r>
      <w:r w:rsidR="00E21E42" w:rsidRPr="00E21E42">
        <w:rPr>
          <w:rFonts w:hint="eastAsia"/>
        </w:rPr>
        <w:t>-</w:t>
      </w:r>
      <w:bookmarkEnd w:id="0"/>
      <w:r w:rsidR="008E5911" w:rsidRPr="008E5911">
        <w:t xml:space="preserve"> Debugging Document</w:t>
      </w:r>
    </w:p>
    <w:p w14:paraId="22098C09" w14:textId="77777777" w:rsidR="00EA1FBE" w:rsidRPr="00E37BEF" w:rsidRDefault="00EA1FBE" w:rsidP="008E5911">
      <w:pPr>
        <w:pStyle w:val="ac"/>
      </w:pPr>
      <w:r w:rsidRPr="00E37BEF">
        <w:rPr>
          <w:rFonts w:hint="eastAsia"/>
        </w:rPr>
        <w:t>(</w:t>
      </w:r>
      <w:r w:rsidRPr="00E37BEF">
        <w:rPr>
          <w:rFonts w:hint="eastAsia"/>
        </w:rPr>
        <w:t>仅供内部使用）</w:t>
      </w:r>
    </w:p>
    <w:p w14:paraId="634E079D" w14:textId="77777777" w:rsidR="00EA1FBE" w:rsidRPr="00E37BEF" w:rsidRDefault="00EA1FBE" w:rsidP="008E5911">
      <w:pPr>
        <w:pStyle w:val="ac"/>
      </w:pPr>
      <w:r w:rsidRPr="00E37BEF">
        <w:rPr>
          <w:rFonts w:hint="eastAsia"/>
        </w:rPr>
        <w:t>For internal use only</w:t>
      </w:r>
    </w:p>
    <w:p w14:paraId="438703C7" w14:textId="77777777" w:rsidR="00EA1FBE" w:rsidRDefault="00EA1FBE" w:rsidP="00E923B2">
      <w:pPr>
        <w:pStyle w:val="ac"/>
        <w:jc w:val="left"/>
      </w:pPr>
    </w:p>
    <w:p w14:paraId="2DA8B8CB" w14:textId="77777777" w:rsidR="00EA1FBE" w:rsidRDefault="00EA1FBE" w:rsidP="00E923B2">
      <w:pPr>
        <w:pStyle w:val="ac"/>
        <w:jc w:val="left"/>
      </w:pPr>
    </w:p>
    <w:p w14:paraId="3CC612DF" w14:textId="77777777" w:rsidR="00EA1FBE" w:rsidRDefault="00EA1FBE" w:rsidP="00E923B2">
      <w:pPr>
        <w:pStyle w:val="ac"/>
        <w:jc w:val="left"/>
      </w:pPr>
    </w:p>
    <w:p w14:paraId="15CEC7A9" w14:textId="77777777" w:rsidR="00EA1FBE" w:rsidRDefault="00EA1FBE" w:rsidP="00E923B2">
      <w:pPr>
        <w:pStyle w:val="ac"/>
        <w:jc w:val="left"/>
      </w:pPr>
    </w:p>
    <w:p w14:paraId="38CE5F48" w14:textId="77777777" w:rsidR="00EA1FBE" w:rsidRDefault="00EA1FBE" w:rsidP="00E923B2">
      <w:pPr>
        <w:pStyle w:val="ac"/>
        <w:jc w:val="left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99"/>
        <w:gridCol w:w="2638"/>
        <w:gridCol w:w="846"/>
        <w:gridCol w:w="990"/>
        <w:gridCol w:w="1779"/>
      </w:tblGrid>
      <w:tr w:rsidR="00EA1FBE" w:rsidRPr="00A20D15" w14:paraId="3D5C177B" w14:textId="77777777">
        <w:trPr>
          <w:jc w:val="center"/>
        </w:trPr>
        <w:tc>
          <w:tcPr>
            <w:tcW w:w="1999" w:type="dxa"/>
          </w:tcPr>
          <w:p w14:paraId="602A3288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拟制</w:t>
            </w:r>
            <w:r w:rsidRPr="00A20D15">
              <w:t>:</w:t>
            </w:r>
          </w:p>
          <w:p w14:paraId="4DE18264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Prepared by</w:t>
            </w:r>
          </w:p>
        </w:tc>
        <w:tc>
          <w:tcPr>
            <w:tcW w:w="2638" w:type="dxa"/>
            <w:tcBorders>
              <w:bottom w:val="single" w:sz="6" w:space="0" w:color="auto"/>
            </w:tcBorders>
            <w:vAlign w:val="center"/>
          </w:tcPr>
          <w:p w14:paraId="5F542140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398C75C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5C904CB5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26DB92AC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bottom w:val="single" w:sz="6" w:space="0" w:color="auto"/>
            </w:tcBorders>
            <w:vAlign w:val="center"/>
          </w:tcPr>
          <w:p w14:paraId="50969EEF" w14:textId="77777777" w:rsidR="00EA1FBE" w:rsidRPr="00A20D15" w:rsidRDefault="00EA1FBE" w:rsidP="00E923B2">
            <w:pPr>
              <w:pStyle w:val="ac"/>
              <w:jc w:val="left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204E2119" w14:textId="77777777">
        <w:trPr>
          <w:jc w:val="center"/>
        </w:trPr>
        <w:tc>
          <w:tcPr>
            <w:tcW w:w="1999" w:type="dxa"/>
          </w:tcPr>
          <w:p w14:paraId="10FDAFAA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6F48C866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3CE15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789EDE23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01BCE2C0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465380F1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86894E" w14:textId="77777777" w:rsidR="00EA1FBE" w:rsidRPr="00A20D15" w:rsidRDefault="00EA1FBE" w:rsidP="00E923B2">
            <w:pPr>
              <w:pStyle w:val="ac"/>
              <w:jc w:val="left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555DFFDF" w14:textId="77777777">
        <w:trPr>
          <w:jc w:val="center"/>
        </w:trPr>
        <w:tc>
          <w:tcPr>
            <w:tcW w:w="1999" w:type="dxa"/>
          </w:tcPr>
          <w:p w14:paraId="7058728D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0C2F8D74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5242EE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49DE693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747865FB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49ED550E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E4D221" w14:textId="77777777" w:rsidR="00EA1FBE" w:rsidRPr="00A20D15" w:rsidRDefault="00EA1FBE" w:rsidP="00E923B2">
            <w:pPr>
              <w:pStyle w:val="ac"/>
              <w:jc w:val="left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61025BFD" w14:textId="77777777">
        <w:trPr>
          <w:jc w:val="center"/>
        </w:trPr>
        <w:tc>
          <w:tcPr>
            <w:tcW w:w="1999" w:type="dxa"/>
          </w:tcPr>
          <w:p w14:paraId="122DFD95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批准</w:t>
            </w:r>
            <w:r w:rsidRPr="00A20D15">
              <w:t>:</w:t>
            </w:r>
          </w:p>
          <w:p w14:paraId="0966025E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Granted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57D55" w14:textId="77777777" w:rsidR="00EA1FBE" w:rsidRPr="00252659" w:rsidRDefault="006E74AD" w:rsidP="00E923B2">
            <w:pPr>
              <w:pStyle w:val="ac"/>
              <w:jc w:val="left"/>
              <w:rPr>
                <w:color w:val="0000FF"/>
              </w:rPr>
            </w:pPr>
            <w:r>
              <w:rPr>
                <w:color w:val="0000FF"/>
              </w:rPr>
              <w:t>PM</w:t>
            </w:r>
          </w:p>
        </w:tc>
        <w:tc>
          <w:tcPr>
            <w:tcW w:w="846" w:type="dxa"/>
          </w:tcPr>
          <w:p w14:paraId="1B55EDAA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4A8B46AF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5C237CB1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737953" w14:textId="77777777" w:rsidR="00EA1FBE" w:rsidRPr="00A20D15" w:rsidRDefault="00EA1FBE" w:rsidP="00E923B2">
            <w:pPr>
              <w:pStyle w:val="ac"/>
              <w:jc w:val="left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</w:tbl>
    <w:p w14:paraId="328FD5E6" w14:textId="77777777" w:rsidR="00EA1FBE" w:rsidRDefault="00EA1FBE" w:rsidP="00E923B2">
      <w:pPr>
        <w:pStyle w:val="ac"/>
        <w:jc w:val="left"/>
      </w:pPr>
    </w:p>
    <w:p w14:paraId="530D9BFD" w14:textId="77777777" w:rsidR="0063469A" w:rsidRDefault="0063469A" w:rsidP="00E923B2">
      <w:pPr>
        <w:pStyle w:val="ac"/>
        <w:jc w:val="left"/>
      </w:pPr>
    </w:p>
    <w:p w14:paraId="4C262508" w14:textId="77777777" w:rsidR="0063469A" w:rsidRDefault="0063469A" w:rsidP="00E923B2">
      <w:pPr>
        <w:pStyle w:val="ac"/>
        <w:jc w:val="left"/>
      </w:pPr>
    </w:p>
    <w:p w14:paraId="2A8E0AE7" w14:textId="77777777" w:rsidR="00EA1FBE" w:rsidRDefault="00EA1FBE" w:rsidP="00E923B2">
      <w:pPr>
        <w:pStyle w:val="afb"/>
        <w:jc w:val="left"/>
      </w:pPr>
    </w:p>
    <w:p w14:paraId="2645035B" w14:textId="77777777" w:rsidR="0063469A" w:rsidRDefault="0063469A" w:rsidP="00E923B2">
      <w:pPr>
        <w:pStyle w:val="ae"/>
        <w:widowControl/>
      </w:pPr>
    </w:p>
    <w:p w14:paraId="409E7FD1" w14:textId="77777777" w:rsidR="00EA1FBE" w:rsidRPr="00160805" w:rsidRDefault="00641D59" w:rsidP="008E5911">
      <w:pPr>
        <w:pStyle w:val="af"/>
      </w:pPr>
      <w:proofErr w:type="gramStart"/>
      <w:r>
        <w:rPr>
          <w:rFonts w:hint="eastAsia"/>
        </w:rPr>
        <w:t>云尖信息</w:t>
      </w:r>
      <w:r w:rsidR="00552501" w:rsidRPr="00552501">
        <w:rPr>
          <w:rFonts w:hint="eastAsia"/>
        </w:rPr>
        <w:t>技术</w:t>
      </w:r>
      <w:proofErr w:type="gramEnd"/>
      <w:r w:rsidR="00552501" w:rsidRPr="00552501">
        <w:rPr>
          <w:rFonts w:hint="eastAsia"/>
        </w:rPr>
        <w:t>有限公司</w:t>
      </w:r>
    </w:p>
    <w:p w14:paraId="1B9A52E3" w14:textId="13E56A9A" w:rsidR="00EA1FBE" w:rsidRPr="00160805" w:rsidRDefault="00FF0125" w:rsidP="008E5911">
      <w:pPr>
        <w:pStyle w:val="af"/>
      </w:pPr>
      <w:r>
        <w:t xml:space="preserve">Hangzhou </w:t>
      </w:r>
      <w:proofErr w:type="spellStart"/>
      <w:r>
        <w:t>CNIT</w:t>
      </w:r>
      <w:proofErr w:type="spellEnd"/>
      <w:r w:rsidR="00552501" w:rsidRPr="00552501">
        <w:t xml:space="preserve"> Technologies Co., Ltd.</w:t>
      </w:r>
    </w:p>
    <w:p w14:paraId="0A6A9FC4" w14:textId="77777777" w:rsidR="00EA1FBE" w:rsidRPr="00160805" w:rsidRDefault="00EA1FBE" w:rsidP="008E5911">
      <w:pPr>
        <w:pStyle w:val="ac"/>
      </w:pPr>
      <w:r w:rsidRPr="00160805">
        <w:rPr>
          <w:rFonts w:hint="eastAsia"/>
        </w:rPr>
        <w:t>版权所有</w:t>
      </w:r>
      <w:r w:rsidRPr="00160805">
        <w:rPr>
          <w:rFonts w:hint="eastAsia"/>
        </w:rPr>
        <w:t xml:space="preserve">  </w:t>
      </w:r>
      <w:r w:rsidRPr="00160805">
        <w:rPr>
          <w:rFonts w:hint="eastAsia"/>
        </w:rPr>
        <w:t>侵权必究</w:t>
      </w:r>
    </w:p>
    <w:p w14:paraId="377FD8C0" w14:textId="77777777" w:rsidR="001A2C0B" w:rsidRDefault="00EA1FBE" w:rsidP="008E5911">
      <w:pPr>
        <w:pStyle w:val="ac"/>
      </w:pPr>
      <w:r w:rsidRPr="00E37BEF">
        <w:rPr>
          <w:rFonts w:hint="eastAsia"/>
        </w:rPr>
        <w:t>All rights reserved</w:t>
      </w:r>
    </w:p>
    <w:p w14:paraId="3EAB2095" w14:textId="77777777" w:rsidR="00EA1FBE" w:rsidRPr="00160805" w:rsidRDefault="001A2C0B" w:rsidP="00316CFD">
      <w:pPr>
        <w:pStyle w:val="af0"/>
      </w:pPr>
      <w:r>
        <w:br w:type="page"/>
      </w:r>
      <w:r w:rsidR="00EA1FBE" w:rsidRPr="00160805">
        <w:rPr>
          <w:rFonts w:hint="eastAsia"/>
        </w:rPr>
        <w:lastRenderedPageBreak/>
        <w:t>修订记录</w:t>
      </w:r>
      <w:r w:rsidR="00EA1FBE" w:rsidRPr="00160805">
        <w:t>Revision record</w:t>
      </w:r>
    </w:p>
    <w:tbl>
      <w:tblPr>
        <w:tblW w:w="9468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03"/>
        <w:gridCol w:w="1242"/>
        <w:gridCol w:w="4757"/>
        <w:gridCol w:w="2166"/>
      </w:tblGrid>
      <w:tr w:rsidR="00EA1FBE" w:rsidRPr="00AB5B92" w14:paraId="1B96BA22" w14:textId="77777777">
        <w:trPr>
          <w:cantSplit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DBE02" w14:textId="77777777" w:rsidR="00EA1FBE" w:rsidRPr="00160805" w:rsidRDefault="00EA1FBE" w:rsidP="00316CFD">
            <w:pPr>
              <w:pStyle w:val="af1"/>
            </w:pPr>
            <w:r w:rsidRPr="00160805">
              <w:rPr>
                <w:rFonts w:hint="eastAsia"/>
              </w:rPr>
              <w:t>日期</w:t>
            </w:r>
          </w:p>
          <w:p w14:paraId="183F3051" w14:textId="77777777" w:rsidR="00EA1FBE" w:rsidRPr="00AB5B92" w:rsidRDefault="00EA1FBE" w:rsidP="00316CFD">
            <w:pPr>
              <w:pStyle w:val="af1"/>
            </w:pPr>
            <w:r w:rsidRPr="00AB5B92">
              <w:t>Date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41E2" w14:textId="77777777" w:rsidR="00EA1FBE" w:rsidRPr="00AB5B92" w:rsidRDefault="00EA1FBE" w:rsidP="00316CFD">
            <w:pPr>
              <w:pStyle w:val="af1"/>
            </w:pPr>
            <w:r w:rsidRPr="00AB5B92">
              <w:rPr>
                <w:rFonts w:hint="eastAsia"/>
              </w:rPr>
              <w:t>修订版本</w:t>
            </w:r>
            <w:r w:rsidRPr="00AB5B92">
              <w:t>Revision version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4642" w14:textId="3CDF8393" w:rsidR="0012045C" w:rsidRPr="00160805" w:rsidRDefault="0012045C" w:rsidP="00316CFD">
            <w:pPr>
              <w:pStyle w:val="af1"/>
            </w:pPr>
            <w:r w:rsidRPr="00160805">
              <w:rPr>
                <w:rFonts w:hint="eastAsia"/>
              </w:rPr>
              <w:t>修改</w:t>
            </w:r>
            <w:r w:rsidR="00EA1FBE" w:rsidRPr="00160805">
              <w:rPr>
                <w:rFonts w:hint="eastAsia"/>
              </w:rPr>
              <w:t>描述</w:t>
            </w:r>
          </w:p>
          <w:p w14:paraId="56A50C92" w14:textId="77777777" w:rsidR="00EA1FBE" w:rsidRPr="00160805" w:rsidRDefault="0012045C" w:rsidP="00316CFD">
            <w:pPr>
              <w:pStyle w:val="af1"/>
            </w:pPr>
            <w:r w:rsidRPr="00160805">
              <w:t xml:space="preserve">change </w:t>
            </w:r>
            <w:r w:rsidR="00EA1FBE" w:rsidRPr="00160805">
              <w:t>Description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01888" w14:textId="77777777" w:rsidR="0012045C" w:rsidRPr="00160805" w:rsidRDefault="00EA1FBE" w:rsidP="00316CFD">
            <w:pPr>
              <w:pStyle w:val="af1"/>
            </w:pPr>
            <w:r w:rsidRPr="00160805">
              <w:rPr>
                <w:rFonts w:hint="eastAsia"/>
              </w:rPr>
              <w:t>作者</w:t>
            </w:r>
          </w:p>
          <w:p w14:paraId="7419C490" w14:textId="77777777" w:rsidR="00EA1FBE" w:rsidRPr="00AB5B92" w:rsidRDefault="00EA1FBE" w:rsidP="00316CFD">
            <w:pPr>
              <w:pStyle w:val="af1"/>
            </w:pPr>
            <w:r w:rsidRPr="00AB5B92">
              <w:t>Author</w:t>
            </w:r>
          </w:p>
        </w:tc>
      </w:tr>
      <w:tr w:rsidR="00EA1FBE" w14:paraId="2C92FCC1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F5A89" w14:textId="79F10A66" w:rsidR="00EA1FBE" w:rsidRPr="00160805" w:rsidRDefault="00EA1FBE" w:rsidP="00316CFD">
            <w:pPr>
              <w:pStyle w:val="af2"/>
              <w:jc w:val="center"/>
            </w:pPr>
            <w:r w:rsidRPr="00160805">
              <w:t>20</w:t>
            </w:r>
            <w:r w:rsidR="00DC1EF7">
              <w:t>25-10-28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E561" w14:textId="77777777" w:rsidR="00EA1FBE" w:rsidRPr="00160805" w:rsidRDefault="00EA1FBE" w:rsidP="00316CFD">
            <w:pPr>
              <w:pStyle w:val="af2"/>
              <w:jc w:val="center"/>
            </w:pPr>
            <w:r w:rsidRPr="00160805">
              <w:t>1.00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C8924" w14:textId="65C77B63" w:rsidR="00EA1FBE" w:rsidRPr="00160805" w:rsidRDefault="00EA1FBE" w:rsidP="00316CFD">
            <w:pPr>
              <w:pStyle w:val="af2"/>
              <w:jc w:val="center"/>
            </w:pPr>
            <w:r w:rsidRPr="00160805">
              <w:rPr>
                <w:rFonts w:hint="eastAsia"/>
              </w:rPr>
              <w:t>初稿完成</w:t>
            </w:r>
            <w:r w:rsidRPr="00160805">
              <w:t xml:space="preserve"> initial transmittal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5F349" w14:textId="30D56EC4" w:rsidR="00EA1FBE" w:rsidRPr="00160805" w:rsidRDefault="00DC1EF7" w:rsidP="00316CFD">
            <w:pPr>
              <w:pStyle w:val="af2"/>
              <w:jc w:val="center"/>
            </w:pPr>
            <w:r>
              <w:rPr>
                <w:rFonts w:hint="eastAsia"/>
              </w:rPr>
              <w:t>祝明杰</w:t>
            </w:r>
          </w:p>
        </w:tc>
      </w:tr>
      <w:tr w:rsidR="00EA1FBE" w14:paraId="04F0B7E9" w14:textId="77777777">
        <w:trPr>
          <w:cantSplit/>
          <w:trHeight w:hRule="exact" w:val="333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74BA9" w14:textId="5D3A7E38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E5A2D" w14:textId="247FFDDB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64AA3" w14:textId="3529ED43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A2456" w14:textId="62D8E083" w:rsidR="00EA1FBE" w:rsidRPr="00160805" w:rsidRDefault="00EA1FBE" w:rsidP="00316CFD">
            <w:pPr>
              <w:pStyle w:val="af2"/>
              <w:jc w:val="center"/>
            </w:pPr>
          </w:p>
        </w:tc>
      </w:tr>
      <w:tr w:rsidR="00EA1FBE" w14:paraId="34E720E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C0FC2" w14:textId="74A37ABF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3C1A" w14:textId="34171593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F74E2" w14:textId="7D11EF52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3C7DB" w14:textId="28090502" w:rsidR="00EA1FBE" w:rsidRPr="00160805" w:rsidRDefault="00EA1FBE" w:rsidP="00E923B2">
            <w:pPr>
              <w:pStyle w:val="af2"/>
            </w:pPr>
          </w:p>
        </w:tc>
      </w:tr>
      <w:tr w:rsidR="00EA1FBE" w14:paraId="3B37B7FF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54F8D" w14:textId="1FB14859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98B4" w14:textId="526FA246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43257" w14:textId="701E38A2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C24AD" w14:textId="3EA8E321" w:rsidR="00EA1FBE" w:rsidRPr="00160805" w:rsidRDefault="00EA1FBE" w:rsidP="00E923B2">
            <w:pPr>
              <w:pStyle w:val="af2"/>
            </w:pPr>
          </w:p>
        </w:tc>
      </w:tr>
      <w:tr w:rsidR="00EA1FBE" w14:paraId="0BDBD683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7F7D" w14:textId="0776488E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9C4B0" w14:textId="32D0987A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6B75" w14:textId="51869360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620F9" w14:textId="6F314DE7" w:rsidR="00EA1FBE" w:rsidRPr="00160805" w:rsidRDefault="00EA1FBE" w:rsidP="00E923B2">
            <w:pPr>
              <w:pStyle w:val="af2"/>
            </w:pPr>
          </w:p>
        </w:tc>
      </w:tr>
      <w:tr w:rsidR="00EA1FBE" w14:paraId="252AA71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1223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9EABA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EA023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22BE5" w14:textId="77777777" w:rsidR="00EA1FBE" w:rsidRPr="00160805" w:rsidRDefault="00EA1FBE" w:rsidP="00E923B2">
            <w:pPr>
              <w:pStyle w:val="af2"/>
            </w:pPr>
          </w:p>
        </w:tc>
      </w:tr>
      <w:tr w:rsidR="00EA1FBE" w14:paraId="2FE77DE7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9E2D7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0541B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6F57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74D26" w14:textId="77777777" w:rsidR="00EA1FBE" w:rsidRPr="00160805" w:rsidRDefault="00EA1FBE" w:rsidP="00E923B2">
            <w:pPr>
              <w:pStyle w:val="af2"/>
            </w:pPr>
          </w:p>
        </w:tc>
      </w:tr>
      <w:tr w:rsidR="00EA1FBE" w14:paraId="554D682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CB40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3494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E889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A4531" w14:textId="77777777" w:rsidR="00EA1FBE" w:rsidRPr="00160805" w:rsidRDefault="00EA1FBE" w:rsidP="00E923B2">
            <w:pPr>
              <w:pStyle w:val="af2"/>
            </w:pPr>
          </w:p>
        </w:tc>
      </w:tr>
      <w:tr w:rsidR="00EA1FBE" w14:paraId="326C06F6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27E7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A2EDD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49E63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D2E74" w14:textId="77777777" w:rsidR="00EA1FBE" w:rsidRPr="00160805" w:rsidRDefault="00EA1FBE" w:rsidP="00E923B2">
            <w:pPr>
              <w:pStyle w:val="af2"/>
            </w:pPr>
          </w:p>
        </w:tc>
      </w:tr>
      <w:tr w:rsidR="00EA1FBE" w14:paraId="22B8E61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3D7A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4AB5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DC659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F48CE" w14:textId="77777777" w:rsidR="00EA1FBE" w:rsidRPr="00160805" w:rsidRDefault="00EA1FBE" w:rsidP="00E923B2">
            <w:pPr>
              <w:pStyle w:val="af2"/>
            </w:pPr>
          </w:p>
        </w:tc>
      </w:tr>
      <w:tr w:rsidR="00EA1FBE" w14:paraId="46DBD26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F153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75D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E559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E981" w14:textId="77777777" w:rsidR="00EA1FBE" w:rsidRPr="00160805" w:rsidRDefault="00EA1FBE" w:rsidP="00E923B2">
            <w:pPr>
              <w:pStyle w:val="af2"/>
            </w:pPr>
          </w:p>
        </w:tc>
      </w:tr>
    </w:tbl>
    <w:p w14:paraId="7A249442" w14:textId="77777777" w:rsidR="001941A8" w:rsidRDefault="001941A8" w:rsidP="00E923B2"/>
    <w:p w14:paraId="6858A10F" w14:textId="77777777" w:rsidR="00932A4E" w:rsidRDefault="001941A8" w:rsidP="00E923B2">
      <w:r w:rsidRPr="001941A8">
        <w:rPr>
          <w:rFonts w:hint="eastAsia"/>
        </w:rPr>
        <w:t xml:space="preserve">Distribution LIST </w:t>
      </w:r>
      <w:r w:rsidRPr="001941A8">
        <w:rPr>
          <w:rFonts w:hint="eastAsia"/>
        </w:rPr>
        <w:t>分发记录</w:t>
      </w:r>
    </w:p>
    <w:p w14:paraId="2B27AAAC" w14:textId="77777777" w:rsidR="002E5669" w:rsidRDefault="002E5669" w:rsidP="00E923B2"/>
    <w:tbl>
      <w:tblPr>
        <w:tblW w:w="948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0"/>
        <w:gridCol w:w="6000"/>
        <w:gridCol w:w="2160"/>
      </w:tblGrid>
      <w:tr w:rsidR="002E5669" w14:paraId="32429B7B" w14:textId="77777777" w:rsidTr="00AA0CF8">
        <w:tc>
          <w:tcPr>
            <w:tcW w:w="1320" w:type="dxa"/>
          </w:tcPr>
          <w:p w14:paraId="2BCB4361" w14:textId="77777777" w:rsidR="002E5669" w:rsidRDefault="002E5669" w:rsidP="00E923B2">
            <w:r>
              <w:t>Copy No.</w:t>
            </w:r>
          </w:p>
        </w:tc>
        <w:tc>
          <w:tcPr>
            <w:tcW w:w="6000" w:type="dxa"/>
          </w:tcPr>
          <w:p w14:paraId="2FE4B13D" w14:textId="77777777" w:rsidR="002E5669" w:rsidRDefault="002E5669" w:rsidP="00E923B2">
            <w:r>
              <w:rPr>
                <w:rFonts w:hint="eastAsia"/>
              </w:rPr>
              <w:t>Holder</w:t>
            </w:r>
            <w:r>
              <w:rPr>
                <w:rFonts w:hint="eastAsia"/>
              </w:rPr>
              <w:t>抯</w:t>
            </w:r>
            <w:r>
              <w:rPr>
                <w:rFonts w:hint="eastAsia"/>
              </w:rPr>
              <w:t xml:space="preserve"> Name &amp; Role </w:t>
            </w:r>
            <w:r>
              <w:t xml:space="preserve">  </w:t>
            </w:r>
            <w:r>
              <w:rPr>
                <w:rFonts w:hint="eastAsia"/>
              </w:rPr>
              <w:t>持有者和角色</w:t>
            </w:r>
          </w:p>
        </w:tc>
        <w:tc>
          <w:tcPr>
            <w:tcW w:w="2160" w:type="dxa"/>
          </w:tcPr>
          <w:p w14:paraId="73703232" w14:textId="77777777" w:rsidR="002E5669" w:rsidRPr="002E5669" w:rsidRDefault="002E5669" w:rsidP="00E923B2">
            <w:r>
              <w:rPr>
                <w:rFonts w:hint="eastAsia"/>
              </w:rPr>
              <w:t xml:space="preserve">Issue Date </w:t>
            </w:r>
            <w:r>
              <w:rPr>
                <w:rFonts w:hint="eastAsia"/>
              </w:rPr>
              <w:t>分发日期</w:t>
            </w:r>
          </w:p>
        </w:tc>
      </w:tr>
      <w:tr w:rsidR="002E5669" w14:paraId="1479322E" w14:textId="77777777" w:rsidTr="00AA0CF8">
        <w:tc>
          <w:tcPr>
            <w:tcW w:w="1320" w:type="dxa"/>
          </w:tcPr>
          <w:p w14:paraId="40538624" w14:textId="77777777" w:rsidR="002E5669" w:rsidRDefault="002E5669" w:rsidP="00E923B2">
            <w:r>
              <w:t>1</w:t>
            </w:r>
          </w:p>
        </w:tc>
        <w:tc>
          <w:tcPr>
            <w:tcW w:w="6000" w:type="dxa"/>
          </w:tcPr>
          <w:p w14:paraId="5F4DDF5B" w14:textId="77777777" w:rsidR="002E5669" w:rsidRPr="00F52B5D" w:rsidRDefault="00F52B5D" w:rsidP="00E923B2">
            <w:r w:rsidRPr="00F52B5D">
              <w:rPr>
                <w:rFonts w:hint="eastAsia"/>
              </w:rPr>
              <w:t>&lt;PDT R&amp;D Representative&gt;</w:t>
            </w:r>
          </w:p>
        </w:tc>
        <w:tc>
          <w:tcPr>
            <w:tcW w:w="2160" w:type="dxa"/>
          </w:tcPr>
          <w:p w14:paraId="497E7C73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1F593F3E" w14:textId="77777777" w:rsidTr="00AA0CF8">
        <w:tc>
          <w:tcPr>
            <w:tcW w:w="1320" w:type="dxa"/>
          </w:tcPr>
          <w:p w14:paraId="0886BF7E" w14:textId="77777777" w:rsidR="002E5669" w:rsidRDefault="002E5669" w:rsidP="00E923B2">
            <w:r>
              <w:t>2</w:t>
            </w:r>
          </w:p>
        </w:tc>
        <w:tc>
          <w:tcPr>
            <w:tcW w:w="6000" w:type="dxa"/>
          </w:tcPr>
          <w:p w14:paraId="346D01C4" w14:textId="77777777" w:rsidR="002E5669" w:rsidRDefault="00F52B5D" w:rsidP="00E923B2">
            <w:r>
              <w:rPr>
                <w:rFonts w:hint="eastAsia"/>
              </w:rPr>
              <w:t>&lt;Project Manager&gt;</w:t>
            </w:r>
          </w:p>
        </w:tc>
        <w:tc>
          <w:tcPr>
            <w:tcW w:w="2160" w:type="dxa"/>
          </w:tcPr>
          <w:p w14:paraId="54E9907F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5CB69A1C" w14:textId="77777777" w:rsidTr="00AA0CF8">
        <w:tc>
          <w:tcPr>
            <w:tcW w:w="1320" w:type="dxa"/>
          </w:tcPr>
          <w:p w14:paraId="3DDBDE9A" w14:textId="77777777" w:rsidR="002E5669" w:rsidRDefault="002E5669" w:rsidP="00E923B2">
            <w:r>
              <w:t>3</w:t>
            </w:r>
          </w:p>
        </w:tc>
        <w:tc>
          <w:tcPr>
            <w:tcW w:w="6000" w:type="dxa"/>
          </w:tcPr>
          <w:p w14:paraId="36F792D0" w14:textId="77777777" w:rsidR="002E5669" w:rsidRDefault="00F52B5D" w:rsidP="00E923B2">
            <w:r>
              <w:rPr>
                <w:rFonts w:hint="eastAsia"/>
              </w:rPr>
              <w:t>&lt;Team members&gt;</w:t>
            </w:r>
          </w:p>
        </w:tc>
        <w:tc>
          <w:tcPr>
            <w:tcW w:w="2160" w:type="dxa"/>
          </w:tcPr>
          <w:p w14:paraId="52C7F95F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657304F1" w14:textId="77777777" w:rsidTr="00AA0CF8">
        <w:tc>
          <w:tcPr>
            <w:tcW w:w="1320" w:type="dxa"/>
          </w:tcPr>
          <w:p w14:paraId="644313E3" w14:textId="77777777" w:rsidR="002E5669" w:rsidRDefault="002E5669" w:rsidP="00E923B2">
            <w:r>
              <w:t>4</w:t>
            </w:r>
          </w:p>
        </w:tc>
        <w:tc>
          <w:tcPr>
            <w:tcW w:w="6000" w:type="dxa"/>
          </w:tcPr>
          <w:p w14:paraId="7C5EE4FF" w14:textId="77777777" w:rsidR="002E5669" w:rsidRDefault="00F52B5D" w:rsidP="00E923B2">
            <w:r>
              <w:rPr>
                <w:rFonts w:hint="eastAsia"/>
              </w:rPr>
              <w:t>&lt;Customer Representative&gt;</w:t>
            </w:r>
          </w:p>
        </w:tc>
        <w:tc>
          <w:tcPr>
            <w:tcW w:w="2160" w:type="dxa"/>
          </w:tcPr>
          <w:p w14:paraId="5F83FC4D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60D40591" w14:textId="77777777" w:rsidTr="00AA0CF8">
        <w:tc>
          <w:tcPr>
            <w:tcW w:w="1320" w:type="dxa"/>
          </w:tcPr>
          <w:p w14:paraId="08916BC5" w14:textId="77777777" w:rsidR="002E5669" w:rsidRDefault="002E5669" w:rsidP="00E923B2">
            <w:r>
              <w:t>5</w:t>
            </w:r>
          </w:p>
        </w:tc>
        <w:tc>
          <w:tcPr>
            <w:tcW w:w="6000" w:type="dxa"/>
          </w:tcPr>
          <w:p w14:paraId="4DE00C5A" w14:textId="77777777" w:rsidR="002E5669" w:rsidRDefault="00F52B5D" w:rsidP="00E923B2">
            <w:r>
              <w:rPr>
                <w:rFonts w:hint="eastAsia"/>
              </w:rPr>
              <w:t>&lt;Others&gt;</w:t>
            </w:r>
          </w:p>
        </w:tc>
        <w:tc>
          <w:tcPr>
            <w:tcW w:w="2160" w:type="dxa"/>
          </w:tcPr>
          <w:p w14:paraId="2746C3D8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</w:tbl>
    <w:p w14:paraId="40E66C2F" w14:textId="77777777" w:rsidR="002E5669" w:rsidRDefault="002E5669" w:rsidP="00E923B2"/>
    <w:p w14:paraId="62D11F1D" w14:textId="77777777" w:rsidR="001941A8" w:rsidRPr="001941A8" w:rsidRDefault="001941A8" w:rsidP="00E923B2">
      <w:pPr>
        <w:pStyle w:val="af3"/>
        <w:jc w:val="left"/>
      </w:pPr>
    </w:p>
    <w:p w14:paraId="6491903B" w14:textId="77777777" w:rsidR="0038645C" w:rsidRDefault="00932A4E" w:rsidP="0038645C">
      <w:pPr>
        <w:pStyle w:val="af3"/>
        <w:rPr>
          <w:noProof/>
        </w:rPr>
      </w:pPr>
      <w:r>
        <w:br w:type="page"/>
      </w:r>
      <w:r w:rsidR="00EA1FBE" w:rsidRPr="00160805">
        <w:rPr>
          <w:rFonts w:hint="eastAsia"/>
        </w:rPr>
        <w:lastRenderedPageBreak/>
        <w:t>目</w:t>
      </w:r>
      <w:r w:rsidR="00DF1924">
        <w:rPr>
          <w:rFonts w:hint="eastAsia"/>
        </w:rPr>
        <w:t xml:space="preserve">  </w:t>
      </w:r>
      <w:r w:rsidR="00EA1FBE" w:rsidRPr="00160805">
        <w:rPr>
          <w:rFonts w:hint="eastAsia"/>
        </w:rPr>
        <w:t>录</w:t>
      </w:r>
      <w:r w:rsidR="002C132C">
        <w:rPr>
          <w:rFonts w:hint="eastAsia"/>
        </w:rPr>
        <w:t>T</w:t>
      </w:r>
      <w:r w:rsidR="002C132C">
        <w:t>able of Contents</w:t>
      </w:r>
      <w:r w:rsidR="00E85B11">
        <w:t xml:space="preserve"> </w:t>
      </w:r>
      <w:r w:rsidR="00BE7B7C">
        <w:fldChar w:fldCharType="begin"/>
      </w:r>
      <w:r w:rsidR="00BE7B7C">
        <w:instrText xml:space="preserve"> TOC \o "1-3" \h \z \u </w:instrText>
      </w:r>
      <w:r w:rsidR="00BE7B7C">
        <w:fldChar w:fldCharType="separate"/>
      </w:r>
    </w:p>
    <w:p w14:paraId="3F571760" w14:textId="77777777" w:rsidR="0038645C" w:rsidRDefault="00C92E12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7" w:history="1">
        <w:r w:rsidR="0038645C" w:rsidRPr="00AA017E">
          <w:rPr>
            <w:rStyle w:val="afd"/>
            <w:noProof/>
          </w:rPr>
          <w:t>1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简介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_Toc213156147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6</w:t>
        </w:r>
        <w:r w:rsidR="0038645C">
          <w:rPr>
            <w:noProof/>
            <w:webHidden/>
          </w:rPr>
          <w:fldChar w:fldCharType="end"/>
        </w:r>
      </w:hyperlink>
    </w:p>
    <w:p w14:paraId="0B28A5F4" w14:textId="77777777" w:rsidR="0038645C" w:rsidRDefault="00C92E1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8" w:history="1">
        <w:r w:rsidR="0038645C" w:rsidRPr="00AA017E">
          <w:rPr>
            <w:rStyle w:val="afd"/>
            <w:noProof/>
          </w:rPr>
          <w:t>1.1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目的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_Toc213156148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6</w:t>
        </w:r>
        <w:r w:rsidR="0038645C">
          <w:rPr>
            <w:noProof/>
            <w:webHidden/>
          </w:rPr>
          <w:fldChar w:fldCharType="end"/>
        </w:r>
      </w:hyperlink>
    </w:p>
    <w:p w14:paraId="31734095" w14:textId="77777777" w:rsidR="0038645C" w:rsidRDefault="00C92E1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9" w:history="1">
        <w:r w:rsidR="0038645C" w:rsidRPr="00AA017E">
          <w:rPr>
            <w:rStyle w:val="afd"/>
            <w:noProof/>
          </w:rPr>
          <w:t>1.2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范围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_Toc213156149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6</w:t>
        </w:r>
        <w:r w:rsidR="0038645C">
          <w:rPr>
            <w:noProof/>
            <w:webHidden/>
          </w:rPr>
          <w:fldChar w:fldCharType="end"/>
        </w:r>
      </w:hyperlink>
    </w:p>
    <w:p w14:paraId="2D815DC9" w14:textId="77777777" w:rsidR="0038645C" w:rsidRDefault="00C92E1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0" w:history="1">
        <w:r w:rsidR="0038645C" w:rsidRPr="00AA017E">
          <w:rPr>
            <w:rStyle w:val="afd"/>
            <w:noProof/>
          </w:rPr>
          <w:t>1.3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调试环境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_Toc213156150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6</w:t>
        </w:r>
        <w:r w:rsidR="0038645C">
          <w:rPr>
            <w:noProof/>
            <w:webHidden/>
          </w:rPr>
          <w:fldChar w:fldCharType="end"/>
        </w:r>
      </w:hyperlink>
    </w:p>
    <w:p w14:paraId="56F7B0B3" w14:textId="77777777" w:rsidR="0038645C" w:rsidRDefault="00C92E12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1" w:history="1">
        <w:r w:rsidR="0038645C" w:rsidRPr="00AA017E">
          <w:rPr>
            <w:rStyle w:val="afd"/>
            <w:noProof/>
          </w:rPr>
          <w:t>2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功能点列表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_Toc213156151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7</w:t>
        </w:r>
        <w:r w:rsidR="0038645C">
          <w:rPr>
            <w:noProof/>
            <w:webHidden/>
          </w:rPr>
          <w:fldChar w:fldCharType="end"/>
        </w:r>
      </w:hyperlink>
    </w:p>
    <w:p w14:paraId="7742A435" w14:textId="77777777" w:rsidR="0038645C" w:rsidRDefault="00C92E12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2" w:history="1">
        <w:r w:rsidR="0038645C" w:rsidRPr="00AA017E">
          <w:rPr>
            <w:rStyle w:val="afd"/>
            <w:noProof/>
          </w:rPr>
          <w:t>3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测试用例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_Toc213156152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8</w:t>
        </w:r>
        <w:r w:rsidR="0038645C">
          <w:rPr>
            <w:noProof/>
            <w:webHidden/>
          </w:rPr>
          <w:fldChar w:fldCharType="end"/>
        </w:r>
      </w:hyperlink>
    </w:p>
    <w:p w14:paraId="52A275A5" w14:textId="77777777" w:rsidR="0038645C" w:rsidRDefault="00C92E12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3" w:history="1">
        <w:r w:rsidR="0038645C" w:rsidRPr="00AA017E">
          <w:rPr>
            <w:rStyle w:val="afd"/>
            <w:noProof/>
          </w:rPr>
          <w:t>4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缺陷记录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_Toc213156153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9</w:t>
        </w:r>
        <w:r w:rsidR="0038645C">
          <w:rPr>
            <w:noProof/>
            <w:webHidden/>
          </w:rPr>
          <w:fldChar w:fldCharType="end"/>
        </w:r>
      </w:hyperlink>
    </w:p>
    <w:p w14:paraId="208F1E77" w14:textId="77777777" w:rsidR="00444CC5" w:rsidRDefault="00BE7B7C" w:rsidP="00586FFD">
      <w:pPr>
        <w:pStyle w:val="af3"/>
        <w:rPr>
          <w:noProof/>
        </w:rPr>
      </w:pPr>
      <w:r>
        <w:fldChar w:fldCharType="end"/>
      </w:r>
      <w:r w:rsidR="001A2C0B">
        <w:br w:type="page"/>
      </w:r>
      <w:r w:rsidR="00EA1FBE" w:rsidRPr="00160805">
        <w:rPr>
          <w:rFonts w:hint="eastAsia"/>
        </w:rPr>
        <w:lastRenderedPageBreak/>
        <w:t>表目录</w:t>
      </w:r>
      <w:r w:rsidR="002C132C">
        <w:rPr>
          <w:rFonts w:hint="eastAsia"/>
        </w:rPr>
        <w:t xml:space="preserve"> List of </w:t>
      </w:r>
      <w:r w:rsidR="00EA1FBE" w:rsidRPr="00160805">
        <w:t>Table</w:t>
      </w:r>
      <w:r w:rsidR="002C132C">
        <w:rPr>
          <w:rFonts w:hint="eastAsia"/>
        </w:rPr>
        <w:t>s</w:t>
      </w:r>
      <w:r w:rsidR="00121F31">
        <w:fldChar w:fldCharType="begin"/>
      </w:r>
      <w:r w:rsidR="00121F31">
        <w:instrText xml:space="preserve"> TOC </w:instrText>
      </w:r>
      <w:r w:rsidR="00121F31">
        <w:rPr>
          <w:rFonts w:hint="eastAsia"/>
        </w:rPr>
        <w:instrText>\h \z \t "</w:instrText>
      </w:r>
      <w:r w:rsidR="00121F31">
        <w:rPr>
          <w:rFonts w:hint="eastAsia"/>
        </w:rPr>
        <w:instrText>表号</w:instrText>
      </w:r>
      <w:r w:rsidR="00121F31">
        <w:rPr>
          <w:rFonts w:hint="eastAsia"/>
        </w:rPr>
        <w:instrText>,1"</w:instrText>
      </w:r>
      <w:r w:rsidR="00121F31">
        <w:instrText xml:space="preserve"> </w:instrText>
      </w:r>
      <w:r w:rsidR="00121F31">
        <w:fldChar w:fldCharType="separate"/>
      </w:r>
    </w:p>
    <w:p w14:paraId="127EBDF2" w14:textId="77777777" w:rsidR="00AC27F1" w:rsidRDefault="00444CC5" w:rsidP="00586FFD">
      <w:pPr>
        <w:pStyle w:val="af3"/>
      </w:pPr>
      <w:r>
        <w:rPr>
          <w:rFonts w:hint="eastAsia"/>
          <w:b/>
          <w:bCs/>
          <w:noProof/>
        </w:rPr>
        <w:t>未找到目录项。</w:t>
      </w:r>
      <w:r w:rsidR="00121F31">
        <w:fldChar w:fldCharType="end"/>
      </w:r>
    </w:p>
    <w:p w14:paraId="2349B79F" w14:textId="77777777" w:rsidR="00AC27F1" w:rsidRDefault="00EA1FBE" w:rsidP="00586FFD">
      <w:pPr>
        <w:pStyle w:val="af3"/>
        <w:rPr>
          <w:noProof/>
        </w:rPr>
      </w:pPr>
      <w:r w:rsidRPr="00160805">
        <w:rPr>
          <w:rFonts w:hint="eastAsia"/>
        </w:rPr>
        <w:t>图目录</w:t>
      </w:r>
      <w:r w:rsidRPr="00160805">
        <w:t xml:space="preserve"> </w:t>
      </w:r>
      <w:r w:rsidR="002C132C">
        <w:rPr>
          <w:rFonts w:hint="eastAsia"/>
        </w:rPr>
        <w:t>List of Figures</w:t>
      </w:r>
      <w:r w:rsidR="00830386">
        <w:fldChar w:fldCharType="begin"/>
      </w:r>
      <w:r w:rsidR="00830386" w:rsidRPr="00160805">
        <w:instrText xml:space="preserve"> TOC </w:instrText>
      </w:r>
      <w:r w:rsidR="00830386" w:rsidRPr="00160805">
        <w:rPr>
          <w:rFonts w:hint="eastAsia"/>
        </w:rPr>
        <w:instrText>\h \z \t "</w:instrText>
      </w:r>
      <w:r w:rsidR="00830386" w:rsidRPr="00160805">
        <w:rPr>
          <w:rFonts w:hint="eastAsia"/>
        </w:rPr>
        <w:instrText>图号</w:instrText>
      </w:r>
      <w:r w:rsidR="00830386" w:rsidRPr="00160805">
        <w:rPr>
          <w:rFonts w:hint="eastAsia"/>
        </w:rPr>
        <w:instrText>,1"</w:instrText>
      </w:r>
      <w:r w:rsidR="00830386" w:rsidRPr="00160805">
        <w:instrText xml:space="preserve"> </w:instrText>
      </w:r>
      <w:r w:rsidR="00830386">
        <w:fldChar w:fldCharType="separate"/>
      </w:r>
    </w:p>
    <w:p w14:paraId="5E1605E8" w14:textId="77777777" w:rsidR="00DC1D55" w:rsidRDefault="00AC27F1" w:rsidP="00586FFD">
      <w:pPr>
        <w:pStyle w:val="af4"/>
      </w:pPr>
      <w:r>
        <w:rPr>
          <w:rFonts w:hint="eastAsia"/>
          <w:b/>
          <w:bCs/>
          <w:noProof/>
        </w:rPr>
        <w:t>错误！未找到目录项。</w:t>
      </w:r>
      <w:r w:rsidR="00830386">
        <w:fldChar w:fldCharType="end"/>
      </w:r>
    </w:p>
    <w:p w14:paraId="0DED8980" w14:textId="7FC7A7F8" w:rsidR="00641D59" w:rsidRPr="00AB5B92" w:rsidRDefault="00DC1D55" w:rsidP="005A2C5B">
      <w:pPr>
        <w:pStyle w:val="af4"/>
      </w:pPr>
      <w:r>
        <w:br w:type="page"/>
      </w:r>
      <w:r w:rsidR="006F70BB" w:rsidRPr="00160805">
        <w:lastRenderedPageBreak/>
        <w:fldChar w:fldCharType="begin"/>
      </w:r>
      <w:r w:rsidR="006F70BB" w:rsidRPr="00160805">
        <w:instrText xml:space="preserve"> REF </w:instrText>
      </w:r>
      <w:r w:rsidR="006F70BB" w:rsidRPr="00160805">
        <w:rPr>
          <w:rFonts w:hint="eastAsia"/>
        </w:rPr>
        <w:instrText>文档名称</w:instrText>
      </w:r>
      <w:r w:rsidR="006F70BB" w:rsidRPr="00160805">
        <w:rPr>
          <w:rFonts w:hint="eastAsia"/>
        </w:rPr>
        <w:instrText xml:space="preserve"> \h</w:instrText>
      </w:r>
      <w:r w:rsidR="006F70BB" w:rsidRPr="00160805">
        <w:instrText xml:space="preserve">  \* MERGEFORMAT </w:instrText>
      </w:r>
      <w:r w:rsidR="006F70BB" w:rsidRPr="00160805">
        <w:fldChar w:fldCharType="separate"/>
      </w:r>
      <w:r w:rsidR="00586FFD" w:rsidRPr="00586FFD">
        <w:t>BM_H13DSP_M</w:t>
      </w:r>
      <w:r w:rsidR="00586FFD" w:rsidRPr="00586FFD">
        <w:rPr>
          <w:rFonts w:hint="eastAsia"/>
        </w:rPr>
        <w:t xml:space="preserve"> </w:t>
      </w:r>
      <w:r w:rsidR="00641D59" w:rsidRPr="00E21E42">
        <w:rPr>
          <w:rFonts w:hint="eastAsia"/>
        </w:rPr>
        <w:t>-</w:t>
      </w:r>
      <w:r w:rsidR="00641D59" w:rsidRPr="00E21E42">
        <w:rPr>
          <w:rFonts w:hint="eastAsia"/>
        </w:rPr>
        <w:t>逻辑</w:t>
      </w:r>
      <w:r w:rsidR="00586FFD">
        <w:rPr>
          <w:rFonts w:hint="eastAsia"/>
        </w:rPr>
        <w:t>调试文档</w:t>
      </w:r>
    </w:p>
    <w:p w14:paraId="6CC09C69" w14:textId="4B9DB6D6" w:rsidR="00EA1FBE" w:rsidRDefault="00641D59" w:rsidP="005A2C5B">
      <w:pPr>
        <w:pStyle w:val="af4"/>
      </w:pPr>
      <w:r w:rsidRPr="00E21E42">
        <w:rPr>
          <w:rFonts w:hint="eastAsia"/>
        </w:rPr>
        <w:t>DVP05T03-</w:t>
      </w:r>
      <w:r>
        <w:t xml:space="preserve">Logic </w:t>
      </w:r>
      <w:r w:rsidR="005A2C5B" w:rsidRPr="005A2C5B">
        <w:t>Debugging Document</w:t>
      </w:r>
      <w:r w:rsidRPr="00AB5B92">
        <w:t xml:space="preserve"> </w:t>
      </w:r>
      <w:r w:rsidR="006F70BB" w:rsidRPr="00160805">
        <w:fldChar w:fldCharType="end"/>
      </w:r>
    </w:p>
    <w:p w14:paraId="343D48BA" w14:textId="77777777" w:rsidR="00EA1FBE" w:rsidRPr="00DD5D0F" w:rsidRDefault="00EA1FBE" w:rsidP="00E923B2">
      <w:pPr>
        <w:pStyle w:val="aff"/>
        <w:jc w:val="left"/>
      </w:pPr>
      <w:r w:rsidRPr="00E37BEF">
        <w:rPr>
          <w:rFonts w:hint="eastAsia"/>
        </w:rPr>
        <w:t>关键词</w:t>
      </w:r>
      <w:r w:rsidRPr="00E37BEF">
        <w:t>Key words</w:t>
      </w:r>
      <w:r w:rsidRPr="00DD5D0F">
        <w:rPr>
          <w:rFonts w:hint="eastAsia"/>
        </w:rPr>
        <w:t>：</w:t>
      </w:r>
    </w:p>
    <w:p w14:paraId="2E1BE6A8" w14:textId="77777777" w:rsidR="00EA1FBE" w:rsidRPr="0072075C" w:rsidRDefault="00EA1FBE" w:rsidP="00E923B2">
      <w:pPr>
        <w:pStyle w:val="af5"/>
        <w:jc w:val="left"/>
      </w:pPr>
      <w:r w:rsidRPr="00E37BEF">
        <w:rPr>
          <w:rFonts w:hint="eastAsia"/>
        </w:rPr>
        <w:t>摘</w:t>
      </w:r>
      <w:r w:rsidR="00E37BEF">
        <w:t xml:space="preserve">  </w:t>
      </w:r>
      <w:r w:rsidRPr="00E37BEF">
        <w:rPr>
          <w:rFonts w:hint="eastAsia"/>
        </w:rPr>
        <w:t>要</w:t>
      </w:r>
      <w:r w:rsidRPr="00E37BEF">
        <w:t>Abstract</w:t>
      </w:r>
      <w:r>
        <w:rPr>
          <w:rFonts w:hint="eastAsia"/>
        </w:rPr>
        <w:t>：</w:t>
      </w:r>
    </w:p>
    <w:p w14:paraId="7F6C81C3" w14:textId="77777777" w:rsidR="0012045C" w:rsidRPr="00105828" w:rsidRDefault="00EA1FBE" w:rsidP="00E923B2">
      <w:pPr>
        <w:pStyle w:val="af5"/>
        <w:jc w:val="left"/>
      </w:pPr>
      <w:r w:rsidRPr="00DD5D0F">
        <w:rPr>
          <w:rFonts w:hint="eastAsia"/>
        </w:rPr>
        <w:t>缩略语清单</w:t>
      </w:r>
      <w:r w:rsidRPr="00DD5D0F">
        <w:t>List of abbreviations</w:t>
      </w:r>
      <w:r w:rsidRPr="00DD5D0F">
        <w:rPr>
          <w:rFonts w:hint="eastAsia"/>
        </w:rPr>
        <w:t>：</w:t>
      </w:r>
      <w:r w:rsidR="0012045C" w:rsidRPr="00712BD1">
        <w:rPr>
          <w:rStyle w:val="Char0"/>
          <w:b w:val="0"/>
        </w:rPr>
        <w:t>&lt;</w:t>
      </w:r>
      <w:r w:rsidR="0012045C" w:rsidRPr="00712BD1">
        <w:rPr>
          <w:rStyle w:val="Char0"/>
          <w:rFonts w:hint="eastAsia"/>
          <w:b w:val="0"/>
        </w:rPr>
        <w:t>对本文所用缩略语进行说明，要求提供每个缩略语的英文全名和中文解释。</w:t>
      </w:r>
      <w:r w:rsidR="0012045C" w:rsidRPr="00712BD1">
        <w:rPr>
          <w:rStyle w:val="Char0"/>
          <w:b w:val="0"/>
        </w:rPr>
        <w:t>Describe abbreviations in this document, full spelling of the abbreviation and Chinese explanation should be provided.&gt;</w:t>
      </w:r>
    </w:p>
    <w:tbl>
      <w:tblPr>
        <w:tblW w:w="5156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08"/>
        <w:gridCol w:w="3409"/>
        <w:gridCol w:w="3668"/>
      </w:tblGrid>
      <w:tr w:rsidR="0012045C" w:rsidRPr="00105828" w14:paraId="1F4F800F" w14:textId="77777777">
        <w:trPr>
          <w:cantSplit/>
          <w:tblHeader/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0BB01AA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>Abbreviations</w:t>
            </w:r>
            <w:r w:rsidRPr="00E37BEF">
              <w:rPr>
                <w:rFonts w:hint="eastAsia"/>
              </w:rPr>
              <w:t>缩略语</w:t>
            </w: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213B98EC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 xml:space="preserve">Full spelling </w:t>
            </w:r>
            <w:r w:rsidRPr="00E37BEF">
              <w:rPr>
                <w:rFonts w:hint="eastAsia"/>
              </w:rPr>
              <w:t>英文全名</w:t>
            </w: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6665820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 xml:space="preserve">Chinese explanation </w:t>
            </w:r>
            <w:r w:rsidRPr="00E37BEF">
              <w:rPr>
                <w:rFonts w:hint="eastAsia"/>
              </w:rPr>
              <w:t>中文解释</w:t>
            </w:r>
          </w:p>
        </w:tc>
      </w:tr>
      <w:tr w:rsidR="0012045C" w:rsidRPr="00105828" w14:paraId="2175F99B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72AA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BB038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44F61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4A5EB0CF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58015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F781F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3CF0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0E4ABC09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1C526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51561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E428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63551560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C4F27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5799D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4BD6" w14:textId="77777777" w:rsidR="0012045C" w:rsidRPr="00E37BEF" w:rsidRDefault="0012045C" w:rsidP="00E923B2">
            <w:pPr>
              <w:pStyle w:val="af2"/>
            </w:pPr>
          </w:p>
        </w:tc>
      </w:tr>
    </w:tbl>
    <w:p w14:paraId="5221EC66" w14:textId="77777777" w:rsidR="00EA1FBE" w:rsidRPr="00773098" w:rsidRDefault="00EA1FBE" w:rsidP="00E923B2"/>
    <w:p w14:paraId="7BB1A194" w14:textId="65B6A4CA" w:rsidR="00444CC5" w:rsidRPr="00444CC5" w:rsidRDefault="00EA1FBE" w:rsidP="00E923B2">
      <w:pPr>
        <w:pStyle w:val="1"/>
        <w:jc w:val="left"/>
      </w:pPr>
      <w:r>
        <w:br w:type="page"/>
      </w:r>
      <w:bookmarkStart w:id="1" w:name="_Toc213156147"/>
      <w:r w:rsidR="009648CD">
        <w:rPr>
          <w:rFonts w:hint="eastAsia"/>
        </w:rPr>
        <w:lastRenderedPageBreak/>
        <w:t>简介</w:t>
      </w:r>
      <w:bookmarkEnd w:id="1"/>
    </w:p>
    <w:p w14:paraId="3F8DCF21" w14:textId="0EA40C42" w:rsidR="009648CD" w:rsidRDefault="009648CD" w:rsidP="00E923B2">
      <w:pPr>
        <w:pStyle w:val="2"/>
        <w:jc w:val="left"/>
      </w:pPr>
      <w:bookmarkStart w:id="2" w:name="_Toc213156148"/>
      <w:r>
        <w:rPr>
          <w:rFonts w:hint="eastAsia"/>
        </w:rPr>
        <w:t>目的</w:t>
      </w:r>
      <w:bookmarkEnd w:id="2"/>
    </w:p>
    <w:p w14:paraId="1AD2A02F" w14:textId="261E4FCC" w:rsidR="00414E96" w:rsidRPr="00414E96" w:rsidRDefault="00414E96" w:rsidP="00414E96">
      <w:pPr>
        <w:ind w:firstLineChars="200" w:firstLine="400"/>
      </w:pPr>
      <w:r>
        <w:rPr>
          <w:rFonts w:hint="eastAsia"/>
        </w:rPr>
        <w:t>文档包含烽火项目逻辑代码开发过程中功能仿真、时序优化、上板调试记录</w:t>
      </w:r>
      <w:r w:rsidR="0088156E">
        <w:rPr>
          <w:rFonts w:hint="eastAsia"/>
        </w:rPr>
        <w:t>，旨在帮助</w:t>
      </w:r>
      <w:r>
        <w:rPr>
          <w:rFonts w:hint="eastAsia"/>
        </w:rPr>
        <w:t>开发、测试人员</w:t>
      </w:r>
      <w:r w:rsidR="0088156E">
        <w:rPr>
          <w:rFonts w:hint="eastAsia"/>
        </w:rPr>
        <w:t>及时跟进调试进度，定位项目问题</w:t>
      </w:r>
      <w:r>
        <w:rPr>
          <w:rFonts w:hint="eastAsia"/>
        </w:rPr>
        <w:t>。</w:t>
      </w:r>
    </w:p>
    <w:p w14:paraId="7888CD97" w14:textId="3F3505E3" w:rsidR="009648CD" w:rsidRDefault="009648CD" w:rsidP="00E923B2">
      <w:pPr>
        <w:pStyle w:val="2"/>
        <w:jc w:val="left"/>
      </w:pPr>
      <w:bookmarkStart w:id="3" w:name="_Toc213156149"/>
      <w:r>
        <w:rPr>
          <w:rFonts w:hint="eastAsia"/>
        </w:rPr>
        <w:t>范围</w:t>
      </w:r>
      <w:bookmarkEnd w:id="3"/>
    </w:p>
    <w:p w14:paraId="03D9072B" w14:textId="0E9900DF" w:rsidR="004A4DE0" w:rsidRPr="00283496" w:rsidRDefault="004A4DE0" w:rsidP="00DE0B30">
      <w:pPr>
        <w:keepNext w:val="0"/>
        <w:ind w:firstLine="578"/>
      </w:pPr>
      <w:r>
        <w:rPr>
          <w:rFonts w:hint="eastAsia"/>
        </w:rPr>
        <w:t>文档适用于硬件开发人员、软硬件测试人员、驱动开发人员、逻辑开发和验证人员等；</w:t>
      </w:r>
      <w:r w:rsidR="0088156E">
        <w:rPr>
          <w:rFonts w:hint="eastAsia"/>
        </w:rPr>
        <w:t>注意上版调试阶段需保证逻辑版本基本功能和版本时序通过</w:t>
      </w:r>
      <w:r w:rsidR="0088156E">
        <w:t>；</w:t>
      </w:r>
      <w:r w:rsidR="0088156E">
        <w:rPr>
          <w:rFonts w:hint="eastAsia"/>
        </w:rPr>
        <w:t>上板调试和功能仿真的测试功能点尽量保证一一对应，完全遍历。</w:t>
      </w:r>
    </w:p>
    <w:p w14:paraId="783A437B" w14:textId="77777777" w:rsidR="00CE2050" w:rsidRDefault="004A4DE0" w:rsidP="00CE2050">
      <w:pPr>
        <w:pStyle w:val="2"/>
        <w:jc w:val="left"/>
      </w:pPr>
      <w:bookmarkStart w:id="4" w:name="_Toc213156150"/>
      <w:r>
        <w:rPr>
          <w:rFonts w:hint="eastAsia"/>
        </w:rPr>
        <w:t>调试环境</w:t>
      </w:r>
      <w:bookmarkEnd w:id="4"/>
    </w:p>
    <w:p w14:paraId="74B6FC64" w14:textId="50AA955F" w:rsidR="00DE0B30" w:rsidRDefault="00CE2050" w:rsidP="00DE0B30">
      <w:pPr>
        <w:ind w:left="578"/>
      </w:pPr>
      <w:r>
        <w:rPr>
          <w:rFonts w:hint="eastAsia"/>
        </w:rPr>
        <w:t>芯片型号：</w:t>
      </w:r>
      <w:r>
        <w:rPr>
          <w:rFonts w:hint="eastAsia"/>
        </w:rPr>
        <w:t xml:space="preserve"> </w:t>
      </w:r>
      <w:r w:rsidR="00DE0B30">
        <w:rPr>
          <w:rFonts w:hint="eastAsia"/>
        </w:rPr>
        <w:t>LCMXO3LF_6900C_5BG400C</w:t>
      </w:r>
    </w:p>
    <w:p w14:paraId="7C32B9B6" w14:textId="4484BC8D" w:rsidR="004A4DE0" w:rsidRDefault="004A4DE0" w:rsidP="00E923B2">
      <w:pPr>
        <w:ind w:left="578"/>
      </w:pPr>
      <w:r>
        <w:rPr>
          <w:rFonts w:hint="eastAsia"/>
        </w:rPr>
        <w:t>逻辑开发：</w:t>
      </w:r>
      <w:r>
        <w:t>L</w:t>
      </w:r>
      <w:r>
        <w:rPr>
          <w:rFonts w:hint="eastAsia"/>
        </w:rPr>
        <w:t>attice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vscode</w:t>
      </w:r>
      <w:proofErr w:type="spellEnd"/>
    </w:p>
    <w:p w14:paraId="696B6B3E" w14:textId="5FF77B8A" w:rsidR="004A4DE0" w:rsidRDefault="004A4DE0" w:rsidP="00E923B2">
      <w:pPr>
        <w:ind w:left="578"/>
      </w:pPr>
      <w:r>
        <w:rPr>
          <w:rFonts w:hint="eastAsia"/>
        </w:rPr>
        <w:t>功能仿真：</w:t>
      </w:r>
      <w:proofErr w:type="spellStart"/>
      <w:r>
        <w:t>Q</w:t>
      </w:r>
      <w:r>
        <w:rPr>
          <w:rFonts w:hint="eastAsia"/>
        </w:rPr>
        <w:t>uestasim</w:t>
      </w:r>
      <w:proofErr w:type="spellEnd"/>
    </w:p>
    <w:p w14:paraId="344B3566" w14:textId="16253869" w:rsidR="004A4DE0" w:rsidRDefault="004A4DE0" w:rsidP="00E923B2">
      <w:pPr>
        <w:ind w:left="578"/>
      </w:pPr>
      <w:r>
        <w:rPr>
          <w:rFonts w:hint="eastAsia"/>
        </w:rPr>
        <w:t>上版联调：</w:t>
      </w:r>
    </w:p>
    <w:p w14:paraId="48F49C6A" w14:textId="77777777" w:rsidR="00EC59F8" w:rsidRDefault="00EC59F8" w:rsidP="00E923B2">
      <w:pPr>
        <w:ind w:left="578"/>
      </w:pPr>
    </w:p>
    <w:p w14:paraId="5278ECA2" w14:textId="77777777" w:rsidR="00EC59F8" w:rsidRDefault="00EC59F8" w:rsidP="00E923B2">
      <w:pPr>
        <w:ind w:left="578"/>
      </w:pPr>
    </w:p>
    <w:p w14:paraId="041AE3E3" w14:textId="77777777" w:rsidR="00EC59F8" w:rsidRDefault="00EC59F8" w:rsidP="00E923B2">
      <w:pPr>
        <w:ind w:left="578"/>
      </w:pPr>
    </w:p>
    <w:p w14:paraId="16A5378F" w14:textId="77777777" w:rsidR="00EC59F8" w:rsidRDefault="00EC59F8" w:rsidP="00E923B2">
      <w:pPr>
        <w:ind w:left="578"/>
      </w:pPr>
    </w:p>
    <w:p w14:paraId="5B513659" w14:textId="77777777" w:rsidR="00EC59F8" w:rsidRDefault="00EC59F8" w:rsidP="00E923B2">
      <w:pPr>
        <w:ind w:left="578"/>
      </w:pPr>
    </w:p>
    <w:p w14:paraId="559EE686" w14:textId="77777777" w:rsidR="00EC59F8" w:rsidRDefault="00EC59F8" w:rsidP="00E923B2">
      <w:pPr>
        <w:ind w:left="578"/>
      </w:pPr>
    </w:p>
    <w:p w14:paraId="4BFE75A0" w14:textId="77777777" w:rsidR="00EC59F8" w:rsidRDefault="00EC59F8" w:rsidP="00E923B2">
      <w:pPr>
        <w:ind w:left="578"/>
      </w:pPr>
    </w:p>
    <w:p w14:paraId="7BF357E2" w14:textId="77777777" w:rsidR="00EC59F8" w:rsidRDefault="00EC59F8" w:rsidP="00E923B2">
      <w:pPr>
        <w:ind w:left="578"/>
      </w:pPr>
    </w:p>
    <w:p w14:paraId="417F745C" w14:textId="77777777" w:rsidR="00EC59F8" w:rsidRDefault="00EC59F8" w:rsidP="00E923B2">
      <w:pPr>
        <w:ind w:left="578"/>
      </w:pPr>
    </w:p>
    <w:p w14:paraId="7A1EF627" w14:textId="77777777" w:rsidR="00EC59F8" w:rsidRDefault="00EC59F8" w:rsidP="00E923B2">
      <w:pPr>
        <w:keepNext w:val="0"/>
        <w:ind w:left="578"/>
      </w:pPr>
    </w:p>
    <w:p w14:paraId="54A82AA5" w14:textId="77777777" w:rsidR="00EC59F8" w:rsidRDefault="00EC59F8" w:rsidP="00E923B2">
      <w:pPr>
        <w:keepNext w:val="0"/>
        <w:ind w:left="578"/>
        <w:sectPr w:rsidR="00EC59F8" w:rsidSect="006554DC">
          <w:headerReference w:type="default" r:id="rId8"/>
          <w:footerReference w:type="default" r:id="rId9"/>
          <w:pgSz w:w="11900" w:h="16832"/>
          <w:pgMar w:top="1554" w:right="1440" w:bottom="1327" w:left="1440" w:header="646" w:footer="646" w:gutter="0"/>
          <w:cols w:space="720"/>
          <w:noEndnote/>
          <w:titlePg/>
        </w:sectPr>
      </w:pPr>
    </w:p>
    <w:p w14:paraId="0C837BFD" w14:textId="3775A661" w:rsidR="00BF36D9" w:rsidRDefault="004A4DE0" w:rsidP="00570101">
      <w:pPr>
        <w:pStyle w:val="1"/>
        <w:keepNext w:val="0"/>
        <w:widowControl w:val="0"/>
      </w:pPr>
      <w:bookmarkStart w:id="5" w:name="_Toc213156151"/>
      <w:r>
        <w:rPr>
          <w:rFonts w:hint="eastAsia"/>
        </w:rPr>
        <w:lastRenderedPageBreak/>
        <w:t>功能</w:t>
      </w:r>
      <w:r w:rsidR="00EC59F8">
        <w:rPr>
          <w:rFonts w:hint="eastAsia"/>
        </w:rPr>
        <w:t>点列表</w:t>
      </w:r>
      <w:bookmarkEnd w:id="5"/>
    </w:p>
    <w:p w14:paraId="3373CA9D" w14:textId="6719DC10" w:rsidR="00983743" w:rsidRDefault="00FA09DF" w:rsidP="00570101">
      <w:pPr>
        <w:keepNext w:val="0"/>
        <w:ind w:firstLine="431"/>
      </w:pPr>
      <w:r>
        <w:rPr>
          <w:rFonts w:hint="eastAsia"/>
        </w:rPr>
        <w:t>本章节记录烽火</w:t>
      </w:r>
      <w:r w:rsidR="00983743">
        <w:rPr>
          <w:rFonts w:hint="eastAsia"/>
        </w:rPr>
        <w:t>项目测试用例类型、</w:t>
      </w:r>
      <w:r w:rsidR="00661037">
        <w:rPr>
          <w:rFonts w:hint="eastAsia"/>
        </w:rPr>
        <w:t>功能点</w:t>
      </w:r>
      <w:r w:rsidR="00983743">
        <w:rPr>
          <w:rFonts w:hint="eastAsia"/>
        </w:rPr>
        <w:t>、</w:t>
      </w:r>
      <w:bookmarkStart w:id="6" w:name="OLE_LINK1"/>
      <w:bookmarkStart w:id="7" w:name="OLE_LINK2"/>
      <w:r w:rsidR="00983743">
        <w:rPr>
          <w:rFonts w:hint="eastAsia"/>
        </w:rPr>
        <w:t>功能点描述、</w:t>
      </w:r>
      <w:bookmarkStart w:id="8" w:name="OLE_LINK8"/>
      <w:bookmarkStart w:id="9" w:name="OLE_LINK9"/>
      <w:r w:rsidR="00983743">
        <w:rPr>
          <w:rFonts w:hint="eastAsia"/>
        </w:rPr>
        <w:t>测试用例编号</w:t>
      </w:r>
      <w:bookmarkEnd w:id="6"/>
      <w:bookmarkEnd w:id="7"/>
      <w:bookmarkEnd w:id="8"/>
      <w:bookmarkEnd w:id="9"/>
      <w:r w:rsidR="00983743">
        <w:rPr>
          <w:rFonts w:hint="eastAsia"/>
        </w:rPr>
        <w:t>；</w:t>
      </w:r>
    </w:p>
    <w:p w14:paraId="46090734" w14:textId="0B2947B6" w:rsidR="00EC59F8" w:rsidRDefault="00983743" w:rsidP="00570101">
      <w:pPr>
        <w:keepNext w:val="0"/>
        <w:ind w:firstLine="431"/>
      </w:pPr>
      <w:r>
        <w:rPr>
          <w:rFonts w:hint="eastAsia"/>
        </w:rPr>
        <w:t>1</w:t>
      </w:r>
      <w:r>
        <w:rPr>
          <w:rFonts w:hint="eastAsia"/>
        </w:rPr>
        <w:t>、测试用例类型：仿真单元测试、仿真系统测试、上板单元测试、上板系统测试</w:t>
      </w:r>
      <w:r w:rsidR="005860DF">
        <w:t>。</w:t>
      </w:r>
    </w:p>
    <w:p w14:paraId="14E80DC2" w14:textId="11B0A62F" w:rsidR="005860DF" w:rsidRDefault="00983743" w:rsidP="00570101">
      <w:pPr>
        <w:keepNext w:val="0"/>
        <w:ind w:firstLine="431"/>
      </w:pPr>
      <w:r>
        <w:rPr>
          <w:rFonts w:hint="eastAsia"/>
        </w:rPr>
        <w:t>2</w:t>
      </w:r>
      <w:r>
        <w:rPr>
          <w:rFonts w:hint="eastAsia"/>
        </w:rPr>
        <w:t>、功能点</w:t>
      </w:r>
      <w:r w:rsidR="005860DF">
        <w:rPr>
          <w:rFonts w:hint="eastAsia"/>
        </w:rPr>
        <w:t>、功能点描述</w:t>
      </w:r>
      <w:r>
        <w:rPr>
          <w:rFonts w:hint="eastAsia"/>
        </w:rPr>
        <w:t>：</w:t>
      </w:r>
      <w:r w:rsidR="005860DF">
        <w:rPr>
          <w:rFonts w:hint="eastAsia"/>
        </w:rPr>
        <w:t>项目测试功能点拆分并简要描述。</w:t>
      </w:r>
    </w:p>
    <w:p w14:paraId="0CAF9651" w14:textId="4726616A" w:rsidR="00570101" w:rsidRDefault="005860DF" w:rsidP="00570101">
      <w:pPr>
        <w:keepNext w:val="0"/>
        <w:ind w:firstLine="431"/>
      </w:pPr>
      <w:r>
        <w:t>3</w:t>
      </w:r>
      <w:r>
        <w:t>、</w:t>
      </w:r>
      <w:r>
        <w:rPr>
          <w:rFonts w:hint="eastAsia"/>
        </w:rPr>
        <w:t>测试用例编号：</w:t>
      </w:r>
      <w:r w:rsidR="00661037">
        <w:rPr>
          <w:rFonts w:hint="eastAsia"/>
        </w:rPr>
        <w:t>每个功能点</w:t>
      </w:r>
      <w:r>
        <w:rPr>
          <w:rFonts w:hint="eastAsia"/>
        </w:rPr>
        <w:t>可</w:t>
      </w:r>
      <w:r w:rsidR="00661037">
        <w:rPr>
          <w:rFonts w:hint="eastAsia"/>
        </w:rPr>
        <w:t>对应多个测试用例</w:t>
      </w:r>
      <w:r>
        <w:rPr>
          <w:rFonts w:hint="eastAsia"/>
        </w:rPr>
        <w:t>，每个测试用例编号自行命名</w:t>
      </w:r>
      <w:r>
        <w:t>，</w:t>
      </w:r>
      <w:r>
        <w:rPr>
          <w:rFonts w:hint="eastAsia"/>
        </w:rPr>
        <w:t>如</w:t>
      </w:r>
      <w:r w:rsidRPr="005860DF">
        <w:rPr>
          <w:rFonts w:hint="eastAsia"/>
        </w:rPr>
        <w:t>U</w:t>
      </w:r>
      <w:r w:rsidRPr="005860DF">
        <w:t>T_MB_POWERUP_001</w:t>
      </w:r>
      <w:r w:rsidRPr="005860DF">
        <w:rPr>
          <w:rFonts w:hint="eastAsia"/>
        </w:rPr>
        <w:t>表示系统测试</w:t>
      </w:r>
      <w:r w:rsidRPr="005860DF">
        <w:rPr>
          <w:rFonts w:hint="eastAsia"/>
        </w:rPr>
        <w:t>_</w:t>
      </w:r>
      <w:r w:rsidRPr="005860DF">
        <w:rPr>
          <w:rFonts w:hint="eastAsia"/>
        </w:rPr>
        <w:t>主板</w:t>
      </w:r>
      <w:r w:rsidRPr="005860DF">
        <w:rPr>
          <w:rFonts w:hint="eastAsia"/>
        </w:rPr>
        <w:t>_</w:t>
      </w:r>
      <w:r w:rsidRPr="005860DF">
        <w:rPr>
          <w:rFonts w:hint="eastAsia"/>
        </w:rPr>
        <w:t>上电</w:t>
      </w:r>
      <w:r>
        <w:rPr>
          <w:rFonts w:hint="eastAsia"/>
        </w:rPr>
        <w:t>功能</w:t>
      </w:r>
      <w:r w:rsidRPr="005860DF">
        <w:rPr>
          <w:rFonts w:hint="eastAsia"/>
        </w:rPr>
        <w:t>_</w:t>
      </w:r>
      <w:r w:rsidRPr="005860DF">
        <w:rPr>
          <w:rFonts w:hint="eastAsia"/>
        </w:rPr>
        <w:t>用例</w:t>
      </w:r>
      <w:r w:rsidRPr="005860DF">
        <w:rPr>
          <w:rFonts w:hint="eastAsia"/>
        </w:rPr>
        <w:t>001</w:t>
      </w:r>
      <w:r>
        <w:rPr>
          <w:rFonts w:hint="eastAsia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84"/>
        <w:gridCol w:w="2482"/>
        <w:gridCol w:w="6083"/>
        <w:gridCol w:w="3270"/>
      </w:tblGrid>
      <w:tr w:rsidR="00661037" w:rsidRPr="000D5186" w14:paraId="6D0D10BB" w14:textId="77777777" w:rsidTr="000D5186">
        <w:trPr>
          <w:jc w:val="center"/>
        </w:trPr>
        <w:tc>
          <w:tcPr>
            <w:tcW w:w="2830" w:type="dxa"/>
            <w:shd w:val="clear" w:color="auto" w:fill="D7F8FD"/>
          </w:tcPr>
          <w:p w14:paraId="238BF35A" w14:textId="7959A027" w:rsidR="00661037" w:rsidRPr="000D5186" w:rsidRDefault="00661037" w:rsidP="00570101">
            <w:pPr>
              <w:keepNext w:val="0"/>
            </w:pPr>
            <w:r w:rsidRPr="000D5186">
              <w:t>Test Unit</w:t>
            </w:r>
            <w:r w:rsidRPr="000D5186">
              <w:br/>
            </w:r>
            <w:r w:rsidRPr="000D5186">
              <w:t>测试单元</w:t>
            </w:r>
          </w:p>
        </w:tc>
        <w:tc>
          <w:tcPr>
            <w:tcW w:w="2977" w:type="dxa"/>
            <w:shd w:val="clear" w:color="auto" w:fill="D7F8FD"/>
          </w:tcPr>
          <w:p w14:paraId="58D8AA0D" w14:textId="77777777" w:rsidR="00661037" w:rsidRPr="000D5186" w:rsidRDefault="00661037" w:rsidP="00570101">
            <w:pPr>
              <w:keepNext w:val="0"/>
            </w:pPr>
            <w:r w:rsidRPr="000D5186">
              <w:t>Function Point</w:t>
            </w:r>
          </w:p>
          <w:p w14:paraId="4B038961" w14:textId="5941A9F0" w:rsidR="00661037" w:rsidRPr="000D5186" w:rsidRDefault="00661037" w:rsidP="00570101">
            <w:pPr>
              <w:keepNext w:val="0"/>
            </w:pPr>
            <w:r w:rsidRPr="000D5186">
              <w:t>功能点</w:t>
            </w:r>
          </w:p>
        </w:tc>
        <w:tc>
          <w:tcPr>
            <w:tcW w:w="7655" w:type="dxa"/>
            <w:shd w:val="clear" w:color="auto" w:fill="D7F8FD"/>
          </w:tcPr>
          <w:p w14:paraId="21E4EB2A" w14:textId="77777777" w:rsidR="00661037" w:rsidRPr="000D5186" w:rsidRDefault="00661037" w:rsidP="00570101">
            <w:pPr>
              <w:keepNext w:val="0"/>
            </w:pPr>
            <w:bookmarkStart w:id="10" w:name="OLE_LINK3"/>
            <w:bookmarkStart w:id="11" w:name="OLE_LINK4"/>
            <w:r w:rsidRPr="000D5186">
              <w:t>Description of Function Point</w:t>
            </w:r>
          </w:p>
          <w:p w14:paraId="61BA253A" w14:textId="791C383F" w:rsidR="00661037" w:rsidRPr="000D5186" w:rsidRDefault="00661037" w:rsidP="00570101">
            <w:pPr>
              <w:keepNext w:val="0"/>
            </w:pPr>
            <w:r w:rsidRPr="000D5186">
              <w:t>功能点描述</w:t>
            </w:r>
            <w:bookmarkEnd w:id="10"/>
            <w:bookmarkEnd w:id="11"/>
          </w:p>
        </w:tc>
        <w:tc>
          <w:tcPr>
            <w:tcW w:w="3685" w:type="dxa"/>
            <w:shd w:val="clear" w:color="auto" w:fill="D7F8FD"/>
          </w:tcPr>
          <w:p w14:paraId="74F2E607" w14:textId="1E986337" w:rsidR="00661037" w:rsidRPr="000D5186" w:rsidRDefault="00661037" w:rsidP="00570101">
            <w:pPr>
              <w:keepNext w:val="0"/>
            </w:pPr>
            <w:proofErr w:type="spellStart"/>
            <w:r w:rsidRPr="000D5186">
              <w:t>Testcase</w:t>
            </w:r>
            <w:proofErr w:type="spellEnd"/>
            <w:r w:rsidR="00FA09DF" w:rsidRPr="000D5186">
              <w:t xml:space="preserve"> Title</w:t>
            </w:r>
          </w:p>
          <w:p w14:paraId="3D331DDA" w14:textId="42890A74" w:rsidR="00661037" w:rsidRPr="000D5186" w:rsidRDefault="00661037" w:rsidP="00570101">
            <w:pPr>
              <w:keepNext w:val="0"/>
            </w:pPr>
            <w:r w:rsidRPr="000D5186">
              <w:t>测试用例</w:t>
            </w:r>
            <w:r w:rsidR="005860DF" w:rsidRPr="000D5186">
              <w:t>编号</w:t>
            </w:r>
          </w:p>
        </w:tc>
      </w:tr>
      <w:tr w:rsidR="00661037" w:rsidRPr="000D5186" w14:paraId="70D8985F" w14:textId="77777777" w:rsidTr="000D5186">
        <w:trPr>
          <w:jc w:val="center"/>
        </w:trPr>
        <w:tc>
          <w:tcPr>
            <w:tcW w:w="2830" w:type="dxa"/>
          </w:tcPr>
          <w:p w14:paraId="2947BC4A" w14:textId="1FBE2379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主板电源上电</w:t>
            </w:r>
          </w:p>
        </w:tc>
        <w:tc>
          <w:tcPr>
            <w:tcW w:w="2977" w:type="dxa"/>
          </w:tcPr>
          <w:p w14:paraId="400F1B27" w14:textId="4A500125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1E9190D2" w14:textId="72C8F553" w:rsidR="00661037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不与外部芯片交互；</w:t>
            </w:r>
            <w:r w:rsidR="00E923B2" w:rsidRPr="000E35FE">
              <w:rPr>
                <w:sz w:val="14"/>
                <w:szCs w:val="14"/>
              </w:rPr>
              <w:t>强制主板电源上电</w:t>
            </w:r>
          </w:p>
        </w:tc>
        <w:tc>
          <w:tcPr>
            <w:tcW w:w="3685" w:type="dxa"/>
          </w:tcPr>
          <w:p w14:paraId="516D801C" w14:textId="16C29923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UT_MB_POWERUP_001</w:t>
            </w:r>
          </w:p>
        </w:tc>
      </w:tr>
      <w:tr w:rsidR="00E923B2" w:rsidRPr="000D5186" w14:paraId="21FA6C55" w14:textId="77777777" w:rsidTr="000D5186">
        <w:trPr>
          <w:jc w:val="center"/>
        </w:trPr>
        <w:tc>
          <w:tcPr>
            <w:tcW w:w="2830" w:type="dxa"/>
          </w:tcPr>
          <w:p w14:paraId="5B45738F" w14:textId="4ACE1F0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主板电源上电</w:t>
            </w:r>
          </w:p>
        </w:tc>
        <w:tc>
          <w:tcPr>
            <w:tcW w:w="2977" w:type="dxa"/>
          </w:tcPr>
          <w:p w14:paraId="126F2EDC" w14:textId="557FE83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4E6575B4" w14:textId="3CAF50A4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 xml:space="preserve">; … </w:t>
            </w:r>
          </w:p>
        </w:tc>
        <w:tc>
          <w:tcPr>
            <w:tcW w:w="3685" w:type="dxa"/>
          </w:tcPr>
          <w:p w14:paraId="256154AE" w14:textId="66620AA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UT_MB_POWERUP</w:t>
            </w:r>
            <w:r w:rsidR="00E92110" w:rsidRPr="000E35FE">
              <w:rPr>
                <w:sz w:val="14"/>
                <w:szCs w:val="14"/>
              </w:rPr>
              <w:t>_002</w:t>
            </w:r>
          </w:p>
        </w:tc>
      </w:tr>
      <w:tr w:rsidR="00E923B2" w:rsidRPr="000D5186" w14:paraId="76E7378B" w14:textId="77777777" w:rsidTr="000D5186">
        <w:trPr>
          <w:jc w:val="center"/>
        </w:trPr>
        <w:tc>
          <w:tcPr>
            <w:tcW w:w="2830" w:type="dxa"/>
          </w:tcPr>
          <w:p w14:paraId="405A6B6C" w14:textId="5C63A19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主板电源下电</w:t>
            </w:r>
          </w:p>
        </w:tc>
        <w:tc>
          <w:tcPr>
            <w:tcW w:w="2977" w:type="dxa"/>
          </w:tcPr>
          <w:p w14:paraId="67D7F243" w14:textId="26FDAE0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6275E0FC" w14:textId="5C11F6E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不接外部芯片模块，强制主板电源下电</w:t>
            </w:r>
          </w:p>
        </w:tc>
        <w:tc>
          <w:tcPr>
            <w:tcW w:w="3685" w:type="dxa"/>
          </w:tcPr>
          <w:p w14:paraId="5F450BEC" w14:textId="4768586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UT_MB_POWERDOWN_001</w:t>
            </w:r>
          </w:p>
        </w:tc>
      </w:tr>
      <w:tr w:rsidR="00E923B2" w:rsidRPr="000D5186" w14:paraId="58E52514" w14:textId="77777777" w:rsidTr="000D5186">
        <w:trPr>
          <w:jc w:val="center"/>
        </w:trPr>
        <w:tc>
          <w:tcPr>
            <w:tcW w:w="2830" w:type="dxa"/>
          </w:tcPr>
          <w:p w14:paraId="1F4AD565" w14:textId="016C124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主板电源下电</w:t>
            </w:r>
          </w:p>
        </w:tc>
        <w:tc>
          <w:tcPr>
            <w:tcW w:w="2977" w:type="dxa"/>
          </w:tcPr>
          <w:p w14:paraId="14E94DF3" w14:textId="52F2BBA9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556016FA" w14:textId="50A16ECD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625E5B65" w14:textId="292B3F0C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</w:t>
            </w:r>
            <w:r w:rsidR="00E92110" w:rsidRPr="000E35FE">
              <w:rPr>
                <w:sz w:val="14"/>
                <w:szCs w:val="14"/>
              </w:rPr>
              <w:t>DOWN_002</w:t>
            </w:r>
          </w:p>
        </w:tc>
      </w:tr>
      <w:tr w:rsidR="00E923B2" w:rsidRPr="000D5186" w14:paraId="2C86A102" w14:textId="77777777" w:rsidTr="000D5186">
        <w:trPr>
          <w:jc w:val="center"/>
        </w:trPr>
        <w:tc>
          <w:tcPr>
            <w:tcW w:w="2830" w:type="dxa"/>
          </w:tcPr>
          <w:p w14:paraId="69CC65FA" w14:textId="203DE2C9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proofErr w:type="gramStart"/>
            <w:r w:rsidRPr="000E35FE">
              <w:rPr>
                <w:sz w:val="14"/>
                <w:szCs w:val="14"/>
              </w:rPr>
              <w:t>备板电源</w:t>
            </w:r>
            <w:proofErr w:type="gramEnd"/>
            <w:r w:rsidRPr="000E35FE">
              <w:rPr>
                <w:sz w:val="14"/>
                <w:szCs w:val="14"/>
              </w:rPr>
              <w:t>上电</w:t>
            </w:r>
          </w:p>
        </w:tc>
        <w:tc>
          <w:tcPr>
            <w:tcW w:w="2977" w:type="dxa"/>
          </w:tcPr>
          <w:p w14:paraId="61710F5F" w14:textId="03FAA61A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49678A66" w14:textId="64F4A6A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不接外部芯片模块，强制主板电源上电</w:t>
            </w:r>
          </w:p>
        </w:tc>
        <w:tc>
          <w:tcPr>
            <w:tcW w:w="3685" w:type="dxa"/>
          </w:tcPr>
          <w:p w14:paraId="2435518F" w14:textId="4347A89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UT_BP_POWERUP_001</w:t>
            </w:r>
          </w:p>
        </w:tc>
      </w:tr>
      <w:tr w:rsidR="00E923B2" w:rsidRPr="000D5186" w14:paraId="2FBEEE13" w14:textId="77777777" w:rsidTr="000D5186">
        <w:trPr>
          <w:jc w:val="center"/>
        </w:trPr>
        <w:tc>
          <w:tcPr>
            <w:tcW w:w="2830" w:type="dxa"/>
          </w:tcPr>
          <w:p w14:paraId="0FE7B2F0" w14:textId="01320BF8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proofErr w:type="gramStart"/>
            <w:r w:rsidRPr="000E35FE">
              <w:rPr>
                <w:sz w:val="14"/>
                <w:szCs w:val="14"/>
              </w:rPr>
              <w:t>备板电源</w:t>
            </w:r>
            <w:proofErr w:type="gramEnd"/>
            <w:r w:rsidRPr="000E35FE">
              <w:rPr>
                <w:sz w:val="14"/>
                <w:szCs w:val="14"/>
              </w:rPr>
              <w:t>上电</w:t>
            </w:r>
          </w:p>
        </w:tc>
        <w:tc>
          <w:tcPr>
            <w:tcW w:w="2977" w:type="dxa"/>
          </w:tcPr>
          <w:p w14:paraId="46C858C9" w14:textId="41C2F3F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0F02E852" w14:textId="7FE1BE7E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7D974855" w14:textId="63DDB80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UT_BP_POWERUP</w:t>
            </w:r>
            <w:r w:rsidR="00E92110" w:rsidRPr="000E35FE">
              <w:rPr>
                <w:sz w:val="14"/>
                <w:szCs w:val="14"/>
              </w:rPr>
              <w:t>_002</w:t>
            </w:r>
          </w:p>
        </w:tc>
      </w:tr>
      <w:tr w:rsidR="00E923B2" w:rsidRPr="000D5186" w14:paraId="04ACACB7" w14:textId="77777777" w:rsidTr="000D5186">
        <w:trPr>
          <w:jc w:val="center"/>
        </w:trPr>
        <w:tc>
          <w:tcPr>
            <w:tcW w:w="2830" w:type="dxa"/>
          </w:tcPr>
          <w:p w14:paraId="43DB9D32" w14:textId="7801DF7D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proofErr w:type="gramStart"/>
            <w:r w:rsidRPr="000E35FE">
              <w:rPr>
                <w:sz w:val="14"/>
                <w:szCs w:val="14"/>
              </w:rPr>
              <w:t>备板电源</w:t>
            </w:r>
            <w:proofErr w:type="gramEnd"/>
            <w:r w:rsidRPr="000E35FE">
              <w:rPr>
                <w:sz w:val="14"/>
                <w:szCs w:val="14"/>
              </w:rPr>
              <w:t>下电</w:t>
            </w:r>
          </w:p>
        </w:tc>
        <w:tc>
          <w:tcPr>
            <w:tcW w:w="2977" w:type="dxa"/>
          </w:tcPr>
          <w:p w14:paraId="5B2A6E57" w14:textId="6F15F54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05D7DE05" w14:textId="4BED34F7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不接外部芯片模块，强制主板电源下电</w:t>
            </w:r>
          </w:p>
        </w:tc>
        <w:tc>
          <w:tcPr>
            <w:tcW w:w="3685" w:type="dxa"/>
          </w:tcPr>
          <w:p w14:paraId="456D1432" w14:textId="08377ABC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</w:t>
            </w:r>
            <w:r w:rsidR="005860DF" w:rsidRPr="000E35FE">
              <w:rPr>
                <w:sz w:val="14"/>
                <w:szCs w:val="14"/>
              </w:rPr>
              <w:t>BP</w:t>
            </w:r>
            <w:r w:rsidRPr="000E35FE">
              <w:rPr>
                <w:sz w:val="14"/>
                <w:szCs w:val="14"/>
              </w:rPr>
              <w:t>_POWERDOWN_001</w:t>
            </w:r>
          </w:p>
        </w:tc>
      </w:tr>
      <w:tr w:rsidR="00E923B2" w:rsidRPr="000D5186" w14:paraId="2FD251BE" w14:textId="77777777" w:rsidTr="000D5186">
        <w:trPr>
          <w:jc w:val="center"/>
        </w:trPr>
        <w:tc>
          <w:tcPr>
            <w:tcW w:w="2830" w:type="dxa"/>
          </w:tcPr>
          <w:p w14:paraId="475B8AD7" w14:textId="683D70D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proofErr w:type="gramStart"/>
            <w:r w:rsidRPr="000E35FE">
              <w:rPr>
                <w:sz w:val="14"/>
                <w:szCs w:val="14"/>
              </w:rPr>
              <w:t>备板电源</w:t>
            </w:r>
            <w:proofErr w:type="gramEnd"/>
            <w:r w:rsidRPr="000E35FE">
              <w:rPr>
                <w:sz w:val="14"/>
                <w:szCs w:val="14"/>
              </w:rPr>
              <w:t>下电</w:t>
            </w:r>
          </w:p>
        </w:tc>
        <w:tc>
          <w:tcPr>
            <w:tcW w:w="2977" w:type="dxa"/>
          </w:tcPr>
          <w:p w14:paraId="1DEA2EED" w14:textId="386F6E6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3C170540" w14:textId="4AA13F85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5A314935" w14:textId="4D7E318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</w:t>
            </w:r>
            <w:r w:rsidR="005860DF" w:rsidRPr="000E35FE">
              <w:rPr>
                <w:sz w:val="14"/>
                <w:szCs w:val="14"/>
              </w:rPr>
              <w:t>BP</w:t>
            </w:r>
            <w:r w:rsidRPr="000E35FE">
              <w:rPr>
                <w:sz w:val="14"/>
                <w:szCs w:val="14"/>
              </w:rPr>
              <w:t>_POWER</w:t>
            </w:r>
            <w:r w:rsidR="00E92110" w:rsidRPr="000E35FE">
              <w:rPr>
                <w:sz w:val="14"/>
                <w:szCs w:val="14"/>
              </w:rPr>
              <w:t>DOWN_002</w:t>
            </w:r>
          </w:p>
        </w:tc>
      </w:tr>
      <w:tr w:rsidR="00FA09DF" w:rsidRPr="000D5186" w14:paraId="79A76CE5" w14:textId="77777777" w:rsidTr="000D5186">
        <w:trPr>
          <w:jc w:val="center"/>
        </w:trPr>
        <w:tc>
          <w:tcPr>
            <w:tcW w:w="2830" w:type="dxa"/>
          </w:tcPr>
          <w:p w14:paraId="6835FCCF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A308C61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338656C1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43BB0B25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403C9686" w14:textId="77777777" w:rsidTr="000D5186">
        <w:trPr>
          <w:jc w:val="center"/>
        </w:trPr>
        <w:tc>
          <w:tcPr>
            <w:tcW w:w="2830" w:type="dxa"/>
          </w:tcPr>
          <w:p w14:paraId="7847223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5BF9BFD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1741D681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3CED134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3360E7A2" w14:textId="77777777" w:rsidTr="000D5186">
        <w:trPr>
          <w:jc w:val="center"/>
        </w:trPr>
        <w:tc>
          <w:tcPr>
            <w:tcW w:w="2830" w:type="dxa"/>
          </w:tcPr>
          <w:p w14:paraId="6D55319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85B53BA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62A7EE7E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F755594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10706A4C" w14:textId="77777777" w:rsidTr="000D5186">
        <w:trPr>
          <w:jc w:val="center"/>
        </w:trPr>
        <w:tc>
          <w:tcPr>
            <w:tcW w:w="2830" w:type="dxa"/>
          </w:tcPr>
          <w:p w14:paraId="31B304C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3BCBB337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10A72C2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7855D8F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4F5767E2" w14:textId="77777777" w:rsidTr="000D5186">
        <w:trPr>
          <w:jc w:val="center"/>
        </w:trPr>
        <w:tc>
          <w:tcPr>
            <w:tcW w:w="2830" w:type="dxa"/>
          </w:tcPr>
          <w:p w14:paraId="27523D3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1902164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001E8D33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2F1B8F5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724B8E2D" w14:textId="77777777" w:rsidTr="000D5186">
        <w:trPr>
          <w:jc w:val="center"/>
        </w:trPr>
        <w:tc>
          <w:tcPr>
            <w:tcW w:w="2830" w:type="dxa"/>
          </w:tcPr>
          <w:p w14:paraId="600DBAB7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09C0ED61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495F4F1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686B2A8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12080D4B" w14:textId="77777777" w:rsidTr="000D5186">
        <w:trPr>
          <w:jc w:val="center"/>
        </w:trPr>
        <w:tc>
          <w:tcPr>
            <w:tcW w:w="2830" w:type="dxa"/>
          </w:tcPr>
          <w:p w14:paraId="097B68D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5E71CE1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4EFCBF0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138FB2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5A49D7C" w14:textId="77777777" w:rsidTr="000D5186">
        <w:trPr>
          <w:jc w:val="center"/>
        </w:trPr>
        <w:tc>
          <w:tcPr>
            <w:tcW w:w="2830" w:type="dxa"/>
          </w:tcPr>
          <w:p w14:paraId="00E1CFC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1ED0C5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2DFE3F0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0DC5504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2D313482" w14:textId="77777777" w:rsidTr="000D5186">
        <w:trPr>
          <w:jc w:val="center"/>
        </w:trPr>
        <w:tc>
          <w:tcPr>
            <w:tcW w:w="2830" w:type="dxa"/>
          </w:tcPr>
          <w:p w14:paraId="4D55C9F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6F31ABF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5F9E4AFD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6AFB14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12A9777" w14:textId="77777777" w:rsidTr="000D5186">
        <w:trPr>
          <w:jc w:val="center"/>
        </w:trPr>
        <w:tc>
          <w:tcPr>
            <w:tcW w:w="2830" w:type="dxa"/>
          </w:tcPr>
          <w:p w14:paraId="3D6729E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39BF84B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03526B3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0BE812EC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EEFA68B" w14:textId="77777777" w:rsidTr="000D5186">
        <w:trPr>
          <w:jc w:val="center"/>
        </w:trPr>
        <w:tc>
          <w:tcPr>
            <w:tcW w:w="2830" w:type="dxa"/>
          </w:tcPr>
          <w:p w14:paraId="606836E6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190EF77D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6E39396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245BC05E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38DD5E04" w14:textId="77777777" w:rsidR="00570101" w:rsidRDefault="00570101" w:rsidP="00570101">
      <w:pPr>
        <w:keepNext w:val="0"/>
      </w:pPr>
    </w:p>
    <w:p w14:paraId="6E023B83" w14:textId="77777777" w:rsidR="00570101" w:rsidRDefault="00570101" w:rsidP="00570101">
      <w:pPr>
        <w:keepNext w:val="0"/>
        <w:sectPr w:rsidR="00570101" w:rsidSect="004D7CA5">
          <w:pgSz w:w="17010" w:h="11901" w:orient="landscape"/>
          <w:pgMar w:top="1440" w:right="1554" w:bottom="1440" w:left="1327" w:header="646" w:footer="646" w:gutter="0"/>
          <w:cols w:space="720"/>
          <w:noEndnote/>
          <w:titlePg/>
          <w:docGrid w:linePitch="272"/>
        </w:sectPr>
      </w:pPr>
    </w:p>
    <w:p w14:paraId="531104B3" w14:textId="77777777" w:rsidR="005860DF" w:rsidRDefault="005860DF" w:rsidP="00570101">
      <w:pPr>
        <w:pStyle w:val="1"/>
        <w:keepNext w:val="0"/>
        <w:widowControl w:val="0"/>
        <w:jc w:val="left"/>
      </w:pPr>
      <w:bookmarkStart w:id="12" w:name="_Toc213156152"/>
      <w:r>
        <w:rPr>
          <w:rFonts w:hint="eastAsia"/>
        </w:rPr>
        <w:lastRenderedPageBreak/>
        <w:t>测试用例</w:t>
      </w:r>
      <w:bookmarkEnd w:id="12"/>
    </w:p>
    <w:p w14:paraId="71BF595C" w14:textId="7405FD04" w:rsidR="00FA09DF" w:rsidRDefault="00FA09DF" w:rsidP="00570101">
      <w:pPr>
        <w:keepNext w:val="0"/>
        <w:ind w:firstLine="431"/>
      </w:pPr>
      <w:r>
        <w:rPr>
          <w:rFonts w:hint="eastAsia"/>
        </w:rPr>
        <w:t>本章节</w:t>
      </w:r>
      <w:r w:rsidR="00A96491">
        <w:rPr>
          <w:rFonts w:hint="eastAsia"/>
        </w:rPr>
        <w:t>根据</w:t>
      </w:r>
      <w:r>
        <w:rPr>
          <w:rFonts w:hint="eastAsia"/>
        </w:rPr>
        <w:t>烽火项目每个测试用例</w:t>
      </w:r>
      <w:r w:rsidR="00A96491">
        <w:rPr>
          <w:rFonts w:hint="eastAsia"/>
        </w:rPr>
        <w:t>，详细描述其</w:t>
      </w:r>
      <w:r>
        <w:rPr>
          <w:rFonts w:hint="eastAsia"/>
        </w:rPr>
        <w:t>预置条件、</w:t>
      </w:r>
      <w:r w:rsidR="00A96491">
        <w:rPr>
          <w:rFonts w:hint="eastAsia"/>
        </w:rPr>
        <w:t>输入激励、</w:t>
      </w:r>
      <w:r>
        <w:rPr>
          <w:rFonts w:hint="eastAsia"/>
        </w:rPr>
        <w:t>操作步骤</w:t>
      </w:r>
      <w:r>
        <w:t>、</w:t>
      </w:r>
      <w:r w:rsidR="00A96491">
        <w:rPr>
          <w:rFonts w:hint="eastAsia"/>
        </w:rPr>
        <w:t>预期</w:t>
      </w:r>
      <w:r>
        <w:rPr>
          <w:rFonts w:hint="eastAsia"/>
        </w:rPr>
        <w:t>结果</w:t>
      </w:r>
      <w:r w:rsidR="00A96491">
        <w:rPr>
          <w:rFonts w:hint="eastAsia"/>
        </w:rPr>
        <w:t>、测试状态；</w:t>
      </w:r>
    </w:p>
    <w:tbl>
      <w:tblPr>
        <w:tblStyle w:val="aff1"/>
        <w:tblW w:w="19840" w:type="dxa"/>
        <w:tblLook w:val="04A0" w:firstRow="1" w:lastRow="0" w:firstColumn="1" w:lastColumn="0" w:noHBand="0" w:noVBand="1"/>
      </w:tblPr>
      <w:tblGrid>
        <w:gridCol w:w="2216"/>
        <w:gridCol w:w="1181"/>
        <w:gridCol w:w="3686"/>
        <w:gridCol w:w="3260"/>
        <w:gridCol w:w="3544"/>
        <w:gridCol w:w="3402"/>
        <w:gridCol w:w="1417"/>
        <w:gridCol w:w="1134"/>
      </w:tblGrid>
      <w:tr w:rsidR="00570101" w14:paraId="1B63BA4E" w14:textId="77777777" w:rsidTr="000E35FE">
        <w:tc>
          <w:tcPr>
            <w:tcW w:w="2216" w:type="dxa"/>
            <w:shd w:val="clear" w:color="auto" w:fill="D7F8FD"/>
          </w:tcPr>
          <w:p w14:paraId="756CD1EF" w14:textId="77777777" w:rsidR="00FA09DF" w:rsidRDefault="00FA09DF" w:rsidP="00570101">
            <w:pPr>
              <w:keepNext w:val="0"/>
            </w:pPr>
            <w:proofErr w:type="spellStart"/>
            <w:r>
              <w:t>T</w:t>
            </w:r>
            <w:r>
              <w:rPr>
                <w:rFonts w:hint="eastAsia"/>
              </w:rPr>
              <w:t>estcase</w:t>
            </w:r>
            <w:proofErr w:type="spellEnd"/>
            <w:r>
              <w:t xml:space="preserve"> T</w:t>
            </w:r>
            <w:r>
              <w:rPr>
                <w:rFonts w:hint="eastAsia"/>
              </w:rPr>
              <w:t>itle</w:t>
            </w:r>
          </w:p>
          <w:p w14:paraId="5A3C081E" w14:textId="4F2C0B2A" w:rsidR="00FA09DF" w:rsidRDefault="00FA09DF" w:rsidP="00570101">
            <w:pPr>
              <w:keepNext w:val="0"/>
            </w:pPr>
            <w:r>
              <w:rPr>
                <w:rFonts w:hint="eastAsia"/>
              </w:rPr>
              <w:t>测试用例编号</w:t>
            </w:r>
          </w:p>
        </w:tc>
        <w:tc>
          <w:tcPr>
            <w:tcW w:w="1181" w:type="dxa"/>
            <w:shd w:val="clear" w:color="auto" w:fill="D7F8FD"/>
          </w:tcPr>
          <w:p w14:paraId="2DE05774" w14:textId="503F760D" w:rsidR="00FA09DF" w:rsidRDefault="00FA09DF" w:rsidP="00570101">
            <w:pPr>
              <w:keepNext w:val="0"/>
            </w:pPr>
            <w:r>
              <w:rPr>
                <w:rFonts w:hint="eastAsia"/>
              </w:rPr>
              <w:t>Criticality</w:t>
            </w:r>
            <w:r>
              <w:br/>
            </w:r>
            <w:r>
              <w:rPr>
                <w:rFonts w:hint="eastAsia"/>
              </w:rPr>
              <w:t>重要级别</w:t>
            </w:r>
          </w:p>
        </w:tc>
        <w:tc>
          <w:tcPr>
            <w:tcW w:w="3686" w:type="dxa"/>
            <w:shd w:val="clear" w:color="auto" w:fill="D7F8FD"/>
          </w:tcPr>
          <w:p w14:paraId="0269CEC0" w14:textId="2DA0A11F" w:rsidR="00FA09DF" w:rsidRDefault="00FA09DF" w:rsidP="00570101">
            <w:pPr>
              <w:keepNext w:val="0"/>
            </w:pPr>
            <w:r>
              <w:t>P</w:t>
            </w:r>
            <w:r>
              <w:rPr>
                <w:rFonts w:hint="eastAsia"/>
              </w:rPr>
              <w:t>recondition</w:t>
            </w:r>
            <w:r>
              <w:br/>
            </w:r>
            <w:r>
              <w:rPr>
                <w:rFonts w:hint="eastAsia"/>
              </w:rPr>
              <w:t>预置条件</w:t>
            </w:r>
          </w:p>
        </w:tc>
        <w:tc>
          <w:tcPr>
            <w:tcW w:w="3260" w:type="dxa"/>
            <w:shd w:val="clear" w:color="auto" w:fill="D7F8FD"/>
          </w:tcPr>
          <w:p w14:paraId="046D66E6" w14:textId="42E88D3A" w:rsidR="00FA09DF" w:rsidRDefault="00FA09DF" w:rsidP="00570101">
            <w:pPr>
              <w:keepNext w:val="0"/>
            </w:pPr>
            <w:r>
              <w:t>I</w:t>
            </w:r>
            <w:r>
              <w:rPr>
                <w:rFonts w:hint="eastAsia"/>
              </w:rPr>
              <w:t>nput</w:t>
            </w:r>
            <w:r>
              <w:br/>
            </w:r>
            <w:r w:rsidR="000E35FE">
              <w:rPr>
                <w:rFonts w:hint="eastAsia"/>
              </w:rPr>
              <w:t>输入</w:t>
            </w:r>
            <w:r>
              <w:rPr>
                <w:rFonts w:hint="eastAsia"/>
              </w:rPr>
              <w:t>激励</w:t>
            </w:r>
          </w:p>
        </w:tc>
        <w:tc>
          <w:tcPr>
            <w:tcW w:w="3544" w:type="dxa"/>
            <w:shd w:val="clear" w:color="auto" w:fill="D7F8FD"/>
          </w:tcPr>
          <w:p w14:paraId="7EA7C555" w14:textId="2734D2B5" w:rsidR="00FA09DF" w:rsidRDefault="00FA09DF" w:rsidP="00570101">
            <w:pPr>
              <w:keepNext w:val="0"/>
            </w:pPr>
            <w:r>
              <w:rPr>
                <w:rFonts w:hint="eastAsia"/>
              </w:rPr>
              <w:t>Procedure</w:t>
            </w:r>
            <w:r>
              <w:br/>
            </w:r>
            <w:r>
              <w:rPr>
                <w:rFonts w:hint="eastAsia"/>
              </w:rPr>
              <w:t>操作步骤</w:t>
            </w:r>
          </w:p>
        </w:tc>
        <w:tc>
          <w:tcPr>
            <w:tcW w:w="3402" w:type="dxa"/>
            <w:shd w:val="clear" w:color="auto" w:fill="D7F8FD"/>
          </w:tcPr>
          <w:p w14:paraId="4C10484E" w14:textId="41FDF045" w:rsidR="00FA09DF" w:rsidRDefault="00FA09DF" w:rsidP="00570101">
            <w:pPr>
              <w:keepNext w:val="0"/>
            </w:pPr>
            <w:r>
              <w:t>E</w:t>
            </w:r>
            <w:r>
              <w:rPr>
                <w:rFonts w:hint="eastAsia"/>
              </w:rPr>
              <w:t>xpected</w:t>
            </w:r>
            <w:r>
              <w:t xml:space="preserve"> R</w:t>
            </w:r>
            <w:r>
              <w:rPr>
                <w:rFonts w:hint="eastAsia"/>
              </w:rPr>
              <w:t>esult</w:t>
            </w:r>
          </w:p>
          <w:p w14:paraId="27B2B746" w14:textId="7D11BC0A" w:rsidR="00FA09DF" w:rsidRDefault="00FA09DF" w:rsidP="00570101">
            <w:pPr>
              <w:keepNext w:val="0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417" w:type="dxa"/>
            <w:shd w:val="clear" w:color="auto" w:fill="D7F8FD"/>
          </w:tcPr>
          <w:p w14:paraId="09F4CBC6" w14:textId="52327561" w:rsidR="00FA09DF" w:rsidRDefault="00FA09DF" w:rsidP="00570101">
            <w:pPr>
              <w:keepNext w:val="0"/>
            </w:pPr>
            <w:r>
              <w:t>T</w:t>
            </w:r>
            <w:r>
              <w:rPr>
                <w:rFonts w:hint="eastAsia"/>
              </w:rPr>
              <w:t>ester</w:t>
            </w:r>
            <w:r>
              <w:t>(s)</w:t>
            </w:r>
            <w:r>
              <w:br/>
            </w:r>
            <w:r>
              <w:rPr>
                <w:rFonts w:hint="eastAsia"/>
              </w:rPr>
              <w:t>测试者</w:t>
            </w:r>
          </w:p>
        </w:tc>
        <w:tc>
          <w:tcPr>
            <w:tcW w:w="1134" w:type="dxa"/>
            <w:shd w:val="clear" w:color="auto" w:fill="D7F8FD"/>
          </w:tcPr>
          <w:p w14:paraId="0F3A2C45" w14:textId="703D751B" w:rsidR="00FA09DF" w:rsidRDefault="00FA09DF" w:rsidP="00570101">
            <w:pPr>
              <w:keepNext w:val="0"/>
            </w:pPr>
            <w:r>
              <w:t>S</w:t>
            </w:r>
            <w:r>
              <w:rPr>
                <w:rFonts w:hint="eastAsia"/>
              </w:rPr>
              <w:t xml:space="preserve">tatus </w:t>
            </w:r>
          </w:p>
          <w:p w14:paraId="45C11587" w14:textId="22368248" w:rsidR="00FA09DF" w:rsidRDefault="00FA09DF" w:rsidP="00570101">
            <w:pPr>
              <w:keepNext w:val="0"/>
            </w:pPr>
            <w:r>
              <w:rPr>
                <w:rFonts w:hint="eastAsia"/>
              </w:rPr>
              <w:t>状态</w:t>
            </w:r>
          </w:p>
        </w:tc>
      </w:tr>
      <w:tr w:rsidR="00570101" w14:paraId="236D9A95" w14:textId="77777777" w:rsidTr="000E35FE">
        <w:tc>
          <w:tcPr>
            <w:tcW w:w="2216" w:type="dxa"/>
          </w:tcPr>
          <w:p w14:paraId="5BEF0924" w14:textId="412D39F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U</w:t>
            </w:r>
            <w:r w:rsidRPr="000E35FE">
              <w:rPr>
                <w:sz w:val="14"/>
                <w:szCs w:val="14"/>
              </w:rPr>
              <w:t>T_MB_POWERUP_001</w:t>
            </w:r>
          </w:p>
        </w:tc>
        <w:tc>
          <w:tcPr>
            <w:tcW w:w="1181" w:type="dxa"/>
          </w:tcPr>
          <w:p w14:paraId="7FD0B28B" w14:textId="13EB6D60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bookmarkStart w:id="13" w:name="OLE_LINK10"/>
            <w:bookmarkStart w:id="14" w:name="OLE_LINK11"/>
            <w:r w:rsidRPr="000E35FE">
              <w:rPr>
                <w:rFonts w:hint="eastAsia"/>
                <w:sz w:val="14"/>
                <w:szCs w:val="14"/>
              </w:rPr>
              <w:t>H</w:t>
            </w:r>
            <w:bookmarkEnd w:id="13"/>
            <w:bookmarkEnd w:id="14"/>
          </w:p>
        </w:tc>
        <w:tc>
          <w:tcPr>
            <w:tcW w:w="3686" w:type="dxa"/>
          </w:tcPr>
          <w:p w14:paraId="56E8E2DD" w14:textId="42059139" w:rsidR="000D5186" w:rsidRPr="000E35FE" w:rsidRDefault="000E35FE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1</w:t>
            </w:r>
            <w:r w:rsidRPr="000E35FE">
              <w:rPr>
                <w:rFonts w:hint="eastAsia"/>
                <w:sz w:val="14"/>
                <w:szCs w:val="14"/>
              </w:rPr>
              <w:t>、</w:t>
            </w:r>
            <w:r w:rsidRPr="000E35FE">
              <w:rPr>
                <w:sz w:val="14"/>
                <w:szCs w:val="14"/>
              </w:rPr>
              <w:t>不与外部芯片交互；强制主板</w:t>
            </w:r>
            <w:r w:rsidRPr="000E35FE">
              <w:rPr>
                <w:rFonts w:hint="eastAsia"/>
                <w:sz w:val="14"/>
                <w:szCs w:val="14"/>
              </w:rPr>
              <w:t>逻辑代码写</w:t>
            </w:r>
            <w:r w:rsidR="006905A8">
              <w:rPr>
                <w:sz w:val="14"/>
                <w:szCs w:val="14"/>
              </w:rPr>
              <w:t>….</w:t>
            </w:r>
            <w:r w:rsidRPr="000E35FE">
              <w:rPr>
                <w:sz w:val="14"/>
                <w:szCs w:val="14"/>
              </w:rPr>
              <w:br/>
            </w:r>
          </w:p>
        </w:tc>
        <w:tc>
          <w:tcPr>
            <w:tcW w:w="3260" w:type="dxa"/>
          </w:tcPr>
          <w:p w14:paraId="55C8426E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0F57654E" w14:textId="7411467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7C3E9CDD" w14:textId="054A52CE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主板电源上电测试</w:t>
            </w:r>
          </w:p>
        </w:tc>
        <w:tc>
          <w:tcPr>
            <w:tcW w:w="1417" w:type="dxa"/>
          </w:tcPr>
          <w:p w14:paraId="0914D4FB" w14:textId="7E1A164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Z</w:t>
            </w:r>
            <w:r w:rsidRPr="000E35FE">
              <w:rPr>
                <w:rFonts w:hint="eastAsia"/>
                <w:sz w:val="14"/>
                <w:szCs w:val="14"/>
              </w:rPr>
              <w:t>humingjie/</w:t>
            </w:r>
            <w:proofErr w:type="spellStart"/>
            <w:r w:rsidRPr="000E35FE">
              <w:rPr>
                <w:rFonts w:hint="eastAsia"/>
                <w:sz w:val="14"/>
                <w:szCs w:val="14"/>
              </w:rPr>
              <w:t>xule</w:t>
            </w:r>
            <w:proofErr w:type="spellEnd"/>
          </w:p>
        </w:tc>
        <w:tc>
          <w:tcPr>
            <w:tcW w:w="1134" w:type="dxa"/>
          </w:tcPr>
          <w:p w14:paraId="7F3B5D0C" w14:textId="33D6F62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F</w:t>
            </w:r>
            <w:r w:rsidRPr="000E35FE">
              <w:rPr>
                <w:rFonts w:hint="eastAsia"/>
                <w:sz w:val="14"/>
                <w:szCs w:val="14"/>
              </w:rPr>
              <w:t>ail</w:t>
            </w:r>
          </w:p>
        </w:tc>
      </w:tr>
      <w:tr w:rsidR="00570101" w14:paraId="5B8A5CC9" w14:textId="77777777" w:rsidTr="000E35FE">
        <w:tc>
          <w:tcPr>
            <w:tcW w:w="2216" w:type="dxa"/>
          </w:tcPr>
          <w:p w14:paraId="3ED01E78" w14:textId="02AC20D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368BBDA8" w14:textId="122DD0B3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16BB4DA3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3F088CEC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0144BA92" w14:textId="7EA946A8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512DC15A" w14:textId="5C99C52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635F78C7" w14:textId="5BFB8E9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0A95763" w14:textId="56F3A486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31353743" w14:textId="77777777" w:rsidTr="000E35FE">
        <w:tc>
          <w:tcPr>
            <w:tcW w:w="2216" w:type="dxa"/>
          </w:tcPr>
          <w:p w14:paraId="66167378" w14:textId="097293F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1D4B3963" w14:textId="4AA7263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0FBF3C4B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656CB9DD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1A2FD04B" w14:textId="4613172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0658A461" w14:textId="3494C71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11A6D24A" w14:textId="3CC38A13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7DE2B70" w14:textId="2074D2B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19D0F4F5" w14:textId="77777777" w:rsidTr="000E35FE">
        <w:tc>
          <w:tcPr>
            <w:tcW w:w="2216" w:type="dxa"/>
          </w:tcPr>
          <w:p w14:paraId="6195DB6E" w14:textId="07A752FE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1ADB63C0" w14:textId="292B92B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51AD6E37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404F7F34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0F5DEACF" w14:textId="17234D0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4D0FFFD9" w14:textId="35D0DFEF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79D70F74" w14:textId="7FD552A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A78DD5C" w14:textId="0BA2CE6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1A501B6D" w14:textId="77777777" w:rsidTr="000E35FE">
        <w:tc>
          <w:tcPr>
            <w:tcW w:w="2216" w:type="dxa"/>
          </w:tcPr>
          <w:p w14:paraId="00520904" w14:textId="4A54E664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0F6DF079" w14:textId="72127D1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4F6D70CC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737B939A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75D6F97F" w14:textId="44CFD06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66307FCB" w14:textId="77ED9FA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6DA3886E" w14:textId="3B81A6ED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5B5CB96" w14:textId="392780B6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4B9A8097" w14:textId="77777777" w:rsidTr="000E35FE">
        <w:tc>
          <w:tcPr>
            <w:tcW w:w="2216" w:type="dxa"/>
          </w:tcPr>
          <w:p w14:paraId="0E38E796" w14:textId="71E0EDE2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6372A256" w14:textId="48AEB84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273C0B02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63FB91D9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38C7CD26" w14:textId="66DA6903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381927CE" w14:textId="4F248FD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3818DA29" w14:textId="3D10F8C6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C7625F2" w14:textId="361775D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72AFB079" w14:textId="77777777" w:rsidTr="000E35FE">
        <w:tc>
          <w:tcPr>
            <w:tcW w:w="2216" w:type="dxa"/>
          </w:tcPr>
          <w:p w14:paraId="01440C3B" w14:textId="1155E64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5B38051C" w14:textId="0968B78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36AF016E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211BEC2A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38B7C267" w14:textId="4517120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2A95F213" w14:textId="2CBDD38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5574970C" w14:textId="3AF6E50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4D38C06" w14:textId="5D12F2B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0942BB4C" w14:textId="77777777" w:rsidTr="000E35FE">
        <w:tc>
          <w:tcPr>
            <w:tcW w:w="2216" w:type="dxa"/>
          </w:tcPr>
          <w:p w14:paraId="5911FA2E" w14:textId="016B785D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2DE18BB2" w14:textId="2BBCB4A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3159D6DD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77D97731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170AF448" w14:textId="473FDBA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21B7AA07" w14:textId="0F3CD4CF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1E0296ED" w14:textId="0BFD4B42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464C768" w14:textId="276FEDA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33D9D85D" w14:textId="77777777" w:rsidTr="000E35FE">
        <w:tc>
          <w:tcPr>
            <w:tcW w:w="2216" w:type="dxa"/>
          </w:tcPr>
          <w:p w14:paraId="60181645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10E1E7E8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05C62D38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65204A49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2ADBFFCC" w14:textId="6CBE8C7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171B2FBC" w14:textId="1A4A2E3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0902EA89" w14:textId="61F58D48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FEC35D4" w14:textId="12F52768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2C15B235" w14:textId="77777777" w:rsidR="00C95ABA" w:rsidRDefault="00C95ABA" w:rsidP="00E923B2">
      <w:pPr>
        <w:pStyle w:val="1"/>
        <w:jc w:val="left"/>
      </w:pPr>
      <w:bookmarkStart w:id="15" w:name="_Toc213156153"/>
    </w:p>
    <w:p w14:paraId="1ED89F2C" w14:textId="4824B8C5" w:rsidR="00EC59F8" w:rsidRDefault="00EC59F8" w:rsidP="00E923B2">
      <w:pPr>
        <w:pStyle w:val="1"/>
        <w:jc w:val="left"/>
      </w:pPr>
      <w:r>
        <w:rPr>
          <w:rFonts w:hint="eastAsia"/>
        </w:rPr>
        <w:t>缺陷记录</w:t>
      </w:r>
      <w:bookmarkEnd w:id="15"/>
    </w:p>
    <w:p w14:paraId="4E6C074C" w14:textId="17D8516C" w:rsidR="009655E4" w:rsidRPr="009655E4" w:rsidRDefault="009655E4" w:rsidP="009655E4">
      <w:pPr>
        <w:keepNext w:val="0"/>
        <w:ind w:firstLine="431"/>
      </w:pPr>
      <w:r>
        <w:rPr>
          <w:rFonts w:hint="eastAsia"/>
        </w:rPr>
        <w:t>本章节记录烽火项目堵塞或者未完成的测试用例，若多轮测试下用例依然</w:t>
      </w:r>
      <w:r>
        <w:rPr>
          <w:rFonts w:hint="eastAsia"/>
        </w:rPr>
        <w:t>Fail</w:t>
      </w:r>
      <w:r>
        <w:rPr>
          <w:rFonts w:hint="eastAsia"/>
        </w:rPr>
        <w:t>，记录阻塞时间和原因；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2430"/>
        <w:gridCol w:w="784"/>
        <w:gridCol w:w="783"/>
        <w:gridCol w:w="783"/>
        <w:gridCol w:w="762"/>
        <w:gridCol w:w="21"/>
        <w:gridCol w:w="783"/>
        <w:gridCol w:w="783"/>
        <w:gridCol w:w="783"/>
        <w:gridCol w:w="743"/>
        <w:gridCol w:w="1613"/>
        <w:gridCol w:w="1613"/>
      </w:tblGrid>
      <w:tr w:rsidR="00B775D1" w:rsidRPr="000D5186" w14:paraId="5881A2D5" w14:textId="77777777" w:rsidTr="00B775D1">
        <w:trPr>
          <w:jc w:val="center"/>
        </w:trPr>
        <w:tc>
          <w:tcPr>
            <w:tcW w:w="2238" w:type="dxa"/>
            <w:shd w:val="clear" w:color="auto" w:fill="F7CAAC" w:themeFill="accent2" w:themeFillTint="66"/>
          </w:tcPr>
          <w:p w14:paraId="49EEEB45" w14:textId="5E918443" w:rsidR="00B775D1" w:rsidRPr="000D5186" w:rsidRDefault="00B775D1" w:rsidP="0014632B">
            <w:pPr>
              <w:keepNext w:val="0"/>
            </w:pPr>
            <w:r>
              <w:t>Test Start D</w:t>
            </w:r>
            <w:r>
              <w:rPr>
                <w:rFonts w:hint="eastAsia"/>
              </w:rPr>
              <w:t>ate</w:t>
            </w:r>
            <w:r w:rsidRPr="000D5186">
              <w:br/>
            </w:r>
            <w:r w:rsidR="00960637">
              <w:t>测试</w:t>
            </w:r>
            <w:r w:rsidR="00960637">
              <w:rPr>
                <w:rFonts w:hint="eastAsia"/>
              </w:rPr>
              <w:t>开始日期</w:t>
            </w:r>
          </w:p>
        </w:tc>
        <w:tc>
          <w:tcPr>
            <w:tcW w:w="2430" w:type="dxa"/>
            <w:shd w:val="clear" w:color="auto" w:fill="auto"/>
          </w:tcPr>
          <w:p w14:paraId="3B3B68C5" w14:textId="633FD27C" w:rsidR="00B775D1" w:rsidRPr="000D5186" w:rsidRDefault="00960637" w:rsidP="0014632B">
            <w:pPr>
              <w:keepNext w:val="0"/>
            </w:pPr>
            <w:r>
              <w:rPr>
                <w:rFonts w:hint="eastAsia"/>
              </w:rPr>
              <w:t>2025.11.04</w:t>
            </w:r>
          </w:p>
        </w:tc>
        <w:tc>
          <w:tcPr>
            <w:tcW w:w="3112" w:type="dxa"/>
            <w:gridSpan w:val="4"/>
            <w:shd w:val="clear" w:color="auto" w:fill="F7CAAC" w:themeFill="accent2" w:themeFillTint="66"/>
          </w:tcPr>
          <w:p w14:paraId="05732F33" w14:textId="4DF89555" w:rsidR="00B775D1" w:rsidRPr="000D5186" w:rsidRDefault="00B775D1" w:rsidP="0014632B">
            <w:pPr>
              <w:keepNext w:val="0"/>
            </w:pPr>
            <w:r>
              <w:t>Test E</w:t>
            </w:r>
            <w:r>
              <w:rPr>
                <w:rFonts w:hint="eastAsia"/>
              </w:rPr>
              <w:t>nd</w:t>
            </w:r>
            <w:r>
              <w:t xml:space="preserve"> D</w:t>
            </w:r>
            <w:r>
              <w:rPr>
                <w:rFonts w:hint="eastAsia"/>
              </w:rPr>
              <w:t>ate</w:t>
            </w:r>
            <w:r w:rsidRPr="000D5186">
              <w:br/>
            </w:r>
            <w:r w:rsidR="00960637">
              <w:t>测试</w:t>
            </w:r>
            <w:r w:rsidR="00960637">
              <w:rPr>
                <w:rFonts w:hint="eastAsia"/>
              </w:rPr>
              <w:t>结束日期</w:t>
            </w:r>
          </w:p>
        </w:tc>
        <w:tc>
          <w:tcPr>
            <w:tcW w:w="3113" w:type="dxa"/>
            <w:gridSpan w:val="5"/>
            <w:shd w:val="clear" w:color="auto" w:fill="auto"/>
          </w:tcPr>
          <w:p w14:paraId="355B9CBE" w14:textId="51DF7AB4" w:rsidR="00B775D1" w:rsidRPr="000D5186" w:rsidRDefault="00B775D1" w:rsidP="0014632B">
            <w:pPr>
              <w:keepNext w:val="0"/>
            </w:pPr>
          </w:p>
        </w:tc>
        <w:tc>
          <w:tcPr>
            <w:tcW w:w="1613" w:type="dxa"/>
            <w:shd w:val="clear" w:color="auto" w:fill="F7CAAC" w:themeFill="accent2" w:themeFillTint="66"/>
          </w:tcPr>
          <w:p w14:paraId="53718FA3" w14:textId="66C361CF" w:rsidR="00B775D1" w:rsidRPr="000D5186" w:rsidRDefault="00B775D1" w:rsidP="0014632B">
            <w:pPr>
              <w:keepNext w:val="0"/>
            </w:pPr>
            <w:r>
              <w:t>R</w:t>
            </w:r>
            <w:r>
              <w:rPr>
                <w:rFonts w:hint="eastAsia"/>
              </w:rPr>
              <w:t>elease</w:t>
            </w:r>
            <w:r>
              <w:t xml:space="preserve"> N</w:t>
            </w:r>
            <w:r>
              <w:rPr>
                <w:rFonts w:hint="eastAsia"/>
              </w:rPr>
              <w:t>o.</w:t>
            </w:r>
            <w:r w:rsidR="00960637">
              <w:br/>
            </w:r>
            <w:r w:rsidR="00960637">
              <w:rPr>
                <w:rFonts w:hint="eastAsia"/>
              </w:rPr>
              <w:t>版本号</w:t>
            </w:r>
          </w:p>
        </w:tc>
        <w:tc>
          <w:tcPr>
            <w:tcW w:w="1613" w:type="dxa"/>
            <w:shd w:val="clear" w:color="auto" w:fill="auto"/>
          </w:tcPr>
          <w:p w14:paraId="0722AE34" w14:textId="5AF3B88A" w:rsidR="00B775D1" w:rsidRPr="000D5186" w:rsidRDefault="00960637" w:rsidP="0014632B">
            <w:pPr>
              <w:keepNext w:val="0"/>
            </w:pPr>
            <w:r>
              <w:t>01</w:t>
            </w:r>
          </w:p>
        </w:tc>
      </w:tr>
      <w:tr w:rsidR="00BE6A82" w:rsidRPr="000D5186" w14:paraId="219AE5E9" w14:textId="77777777" w:rsidTr="00BE6A82">
        <w:trPr>
          <w:trHeight w:val="580"/>
          <w:jc w:val="center"/>
        </w:trPr>
        <w:tc>
          <w:tcPr>
            <w:tcW w:w="2238" w:type="dxa"/>
            <w:vMerge w:val="restart"/>
            <w:shd w:val="clear" w:color="auto" w:fill="D7F8FD"/>
          </w:tcPr>
          <w:p w14:paraId="061EEB51" w14:textId="77777777" w:rsidR="00BE6A82" w:rsidRPr="000D5186" w:rsidRDefault="00BE6A82" w:rsidP="00BE6A82">
            <w:pPr>
              <w:keepNext w:val="0"/>
            </w:pPr>
            <w:proofErr w:type="spellStart"/>
            <w:r w:rsidRPr="000D5186">
              <w:t>Testcase</w:t>
            </w:r>
            <w:proofErr w:type="spellEnd"/>
            <w:r w:rsidRPr="000D5186">
              <w:t xml:space="preserve"> Title</w:t>
            </w:r>
          </w:p>
          <w:p w14:paraId="66480480" w14:textId="2B17B62A" w:rsidR="00BE6A82" w:rsidRPr="000D5186" w:rsidRDefault="00BE6A82" w:rsidP="00BE6A82">
            <w:pPr>
              <w:keepNext w:val="0"/>
            </w:pPr>
            <w:r w:rsidRPr="000D5186">
              <w:t>测试用例编号</w:t>
            </w:r>
          </w:p>
        </w:tc>
        <w:tc>
          <w:tcPr>
            <w:tcW w:w="2430" w:type="dxa"/>
            <w:vMerge w:val="restart"/>
            <w:shd w:val="clear" w:color="auto" w:fill="D7F8FD"/>
          </w:tcPr>
          <w:p w14:paraId="73E17E22" w14:textId="0ECDD496" w:rsidR="00BE6A82" w:rsidRPr="000D5186" w:rsidRDefault="00BE6A82" w:rsidP="009655E4">
            <w:pPr>
              <w:keepNext w:val="0"/>
            </w:pPr>
            <w:r>
              <w:t>T</w:t>
            </w:r>
            <w:r>
              <w:rPr>
                <w:rFonts w:hint="eastAsia"/>
              </w:rPr>
              <w:t>ester</w:t>
            </w:r>
            <w:r>
              <w:t>(s)</w:t>
            </w:r>
            <w:r>
              <w:br/>
            </w:r>
            <w:r>
              <w:rPr>
                <w:rFonts w:hint="eastAsia"/>
              </w:rPr>
              <w:t>测试者</w:t>
            </w:r>
          </w:p>
        </w:tc>
        <w:tc>
          <w:tcPr>
            <w:tcW w:w="6225" w:type="dxa"/>
            <w:gridSpan w:val="9"/>
            <w:shd w:val="clear" w:color="auto" w:fill="D7F8FD"/>
          </w:tcPr>
          <w:p w14:paraId="2CB0E42D" w14:textId="3261A427" w:rsidR="00BE6A82" w:rsidRPr="000D5186" w:rsidRDefault="00BE6A82" w:rsidP="009655E4">
            <w:pPr>
              <w:keepNext w:val="0"/>
              <w:jc w:val="center"/>
            </w:pPr>
            <w:r>
              <w:t>S</w:t>
            </w:r>
            <w:r>
              <w:rPr>
                <w:rFonts w:hint="eastAsia"/>
              </w:rPr>
              <w:t xml:space="preserve">tatus </w:t>
            </w:r>
            <w:r>
              <w:rPr>
                <w:rFonts w:hint="eastAsia"/>
              </w:rPr>
              <w:t>状态</w:t>
            </w:r>
          </w:p>
        </w:tc>
        <w:tc>
          <w:tcPr>
            <w:tcW w:w="3226" w:type="dxa"/>
            <w:gridSpan w:val="2"/>
            <w:vMerge w:val="restart"/>
            <w:shd w:val="clear" w:color="auto" w:fill="D7F8FD"/>
          </w:tcPr>
          <w:p w14:paraId="192E55B6" w14:textId="36F03665" w:rsidR="00BE6A82" w:rsidRPr="000D5186" w:rsidRDefault="00BE6A82" w:rsidP="00BE6A82">
            <w:pPr>
              <w:keepNext w:val="0"/>
            </w:pPr>
            <w:r>
              <w:t>R</w:t>
            </w:r>
            <w:r>
              <w:rPr>
                <w:rFonts w:hint="eastAsia"/>
              </w:rPr>
              <w:t>emarks</w:t>
            </w:r>
            <w:r>
              <w:t>/Suggestion</w:t>
            </w:r>
            <w:r>
              <w:br/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建议</w:t>
            </w:r>
          </w:p>
        </w:tc>
      </w:tr>
      <w:tr w:rsidR="00BE6A82" w:rsidRPr="000D5186" w14:paraId="568D3D7B" w14:textId="77777777" w:rsidTr="00BE6A82">
        <w:trPr>
          <w:jc w:val="center"/>
        </w:trPr>
        <w:tc>
          <w:tcPr>
            <w:tcW w:w="2238" w:type="dxa"/>
            <w:vMerge/>
            <w:shd w:val="clear" w:color="auto" w:fill="D7F8FD"/>
          </w:tcPr>
          <w:p w14:paraId="3AB6A496" w14:textId="0A7E8FE9" w:rsidR="00BE6A82" w:rsidRPr="000D5186" w:rsidRDefault="00BE6A82" w:rsidP="00BE6A82">
            <w:pPr>
              <w:keepNext w:val="0"/>
            </w:pPr>
          </w:p>
        </w:tc>
        <w:tc>
          <w:tcPr>
            <w:tcW w:w="2430" w:type="dxa"/>
            <w:vMerge/>
            <w:shd w:val="clear" w:color="auto" w:fill="D7F8FD"/>
          </w:tcPr>
          <w:p w14:paraId="0BD4D6A7" w14:textId="2AD1C37B" w:rsidR="00BE6A82" w:rsidRPr="000D5186" w:rsidRDefault="00BE6A82" w:rsidP="00BE6A82">
            <w:pPr>
              <w:keepNext w:val="0"/>
            </w:pPr>
          </w:p>
        </w:tc>
        <w:tc>
          <w:tcPr>
            <w:tcW w:w="784" w:type="dxa"/>
            <w:shd w:val="clear" w:color="auto" w:fill="D7F8FD"/>
          </w:tcPr>
          <w:p w14:paraId="6D197779" w14:textId="29CC507C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Cycle1</w:t>
            </w:r>
          </w:p>
        </w:tc>
        <w:tc>
          <w:tcPr>
            <w:tcW w:w="783" w:type="dxa"/>
            <w:shd w:val="clear" w:color="auto" w:fill="D7F8FD"/>
          </w:tcPr>
          <w:p w14:paraId="05095C44" w14:textId="66F1C73B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Cycle2</w:t>
            </w:r>
          </w:p>
        </w:tc>
        <w:tc>
          <w:tcPr>
            <w:tcW w:w="783" w:type="dxa"/>
            <w:shd w:val="clear" w:color="auto" w:fill="D7F8FD"/>
          </w:tcPr>
          <w:p w14:paraId="53254131" w14:textId="799C9CF7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Cycle3</w:t>
            </w:r>
          </w:p>
        </w:tc>
        <w:tc>
          <w:tcPr>
            <w:tcW w:w="783" w:type="dxa"/>
            <w:gridSpan w:val="2"/>
            <w:shd w:val="clear" w:color="auto" w:fill="D7F8FD"/>
          </w:tcPr>
          <w:p w14:paraId="5742E03F" w14:textId="75702151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Cycle4</w:t>
            </w:r>
          </w:p>
        </w:tc>
        <w:tc>
          <w:tcPr>
            <w:tcW w:w="783" w:type="dxa"/>
            <w:shd w:val="clear" w:color="auto" w:fill="D7F8FD"/>
          </w:tcPr>
          <w:p w14:paraId="3BA1BCDC" w14:textId="473F1BEF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Cycle5</w:t>
            </w:r>
          </w:p>
        </w:tc>
        <w:tc>
          <w:tcPr>
            <w:tcW w:w="783" w:type="dxa"/>
            <w:shd w:val="clear" w:color="auto" w:fill="D7F8FD"/>
          </w:tcPr>
          <w:p w14:paraId="46D713F2" w14:textId="5FBC7540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Cycle6</w:t>
            </w:r>
          </w:p>
        </w:tc>
        <w:tc>
          <w:tcPr>
            <w:tcW w:w="783" w:type="dxa"/>
            <w:shd w:val="clear" w:color="auto" w:fill="D7F8FD"/>
          </w:tcPr>
          <w:p w14:paraId="44250474" w14:textId="60F6FB46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Cycle7</w:t>
            </w:r>
          </w:p>
        </w:tc>
        <w:tc>
          <w:tcPr>
            <w:tcW w:w="743" w:type="dxa"/>
            <w:shd w:val="clear" w:color="auto" w:fill="D7F8FD"/>
          </w:tcPr>
          <w:p w14:paraId="7F3B7511" w14:textId="78355C8E" w:rsidR="00BE6A82" w:rsidRPr="000D5186" w:rsidRDefault="00BE6A82" w:rsidP="00BE6A82">
            <w:pPr>
              <w:keepNext w:val="0"/>
            </w:pPr>
            <w:r>
              <w:t>…</w:t>
            </w:r>
          </w:p>
        </w:tc>
        <w:tc>
          <w:tcPr>
            <w:tcW w:w="3226" w:type="dxa"/>
            <w:gridSpan w:val="2"/>
            <w:vMerge/>
            <w:shd w:val="clear" w:color="auto" w:fill="D7F8FD"/>
          </w:tcPr>
          <w:p w14:paraId="27071A6B" w14:textId="40C911B1" w:rsidR="00BE6A82" w:rsidRPr="000D5186" w:rsidRDefault="00BE6A82" w:rsidP="00BE6A82">
            <w:pPr>
              <w:keepNext w:val="0"/>
            </w:pPr>
          </w:p>
        </w:tc>
      </w:tr>
      <w:tr w:rsidR="00BE6A82" w:rsidRPr="000D5186" w14:paraId="5877B72A" w14:textId="77777777" w:rsidTr="00BE6A82">
        <w:trPr>
          <w:jc w:val="center"/>
        </w:trPr>
        <w:tc>
          <w:tcPr>
            <w:tcW w:w="2238" w:type="dxa"/>
          </w:tcPr>
          <w:p w14:paraId="0050AA16" w14:textId="4B75940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3199C644" w14:textId="05A9502D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48591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28DE73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8EC4DD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2C7270E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D61C17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A485FA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58B617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7357E1FD" w14:textId="6244B10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D85937C" w14:textId="0344E8F2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54E28484" w14:textId="77777777" w:rsidTr="00BE6A82">
        <w:trPr>
          <w:jc w:val="center"/>
        </w:trPr>
        <w:tc>
          <w:tcPr>
            <w:tcW w:w="2238" w:type="dxa"/>
          </w:tcPr>
          <w:p w14:paraId="03BAAC2A" w14:textId="53E5D950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B6B7BEF" w14:textId="01A5E24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22E4009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FF7A3F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A5AA91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0315366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FD450C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2CA45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A95C3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57E4DE6" w14:textId="343CFDD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697F54BB" w14:textId="78BCE4E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15BF16D" w14:textId="77777777" w:rsidTr="00BE6A82">
        <w:trPr>
          <w:jc w:val="center"/>
        </w:trPr>
        <w:tc>
          <w:tcPr>
            <w:tcW w:w="2238" w:type="dxa"/>
          </w:tcPr>
          <w:p w14:paraId="11029C17" w14:textId="7B36CAF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C2AD38E" w14:textId="1D0F9E40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181DAE8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5BDAAB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84B0C5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12263C7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FEAF55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3D3602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1C859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202C715" w14:textId="5ECDCC2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3F9C1199" w14:textId="33CEBC0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74F3EE2" w14:textId="77777777" w:rsidTr="00BE6A82">
        <w:trPr>
          <w:jc w:val="center"/>
        </w:trPr>
        <w:tc>
          <w:tcPr>
            <w:tcW w:w="2238" w:type="dxa"/>
          </w:tcPr>
          <w:p w14:paraId="1F49C116" w14:textId="5BF3A63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6B811E57" w14:textId="354966A5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85270A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DB7941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6B870B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CCA330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414F6C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4CED2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933443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375D608" w14:textId="0982C1D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6AA0D66F" w14:textId="0014B3FB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44221CFE" w14:textId="77777777" w:rsidTr="00BE6A82">
        <w:trPr>
          <w:jc w:val="center"/>
        </w:trPr>
        <w:tc>
          <w:tcPr>
            <w:tcW w:w="2238" w:type="dxa"/>
          </w:tcPr>
          <w:p w14:paraId="762C46C7" w14:textId="58D16892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BA448F7" w14:textId="6F0CCAE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1EAE15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D2D8E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5D83F7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4082D8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8C821D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C7D23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CD81AA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88FEB33" w14:textId="5608FD5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43EB13D" w14:textId="2D3BED5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3315557" w14:textId="77777777" w:rsidTr="00BE6A82">
        <w:trPr>
          <w:jc w:val="center"/>
        </w:trPr>
        <w:tc>
          <w:tcPr>
            <w:tcW w:w="2238" w:type="dxa"/>
          </w:tcPr>
          <w:p w14:paraId="6BBF2013" w14:textId="4BBA98C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E3E7702" w14:textId="0C9503AC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384DB5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E0119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10FBE6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408222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712F68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D877F8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233BDE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D68562D" w14:textId="7B51931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6BEDD02" w14:textId="74A582B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813AAE2" w14:textId="77777777" w:rsidTr="00BE6A82">
        <w:trPr>
          <w:jc w:val="center"/>
        </w:trPr>
        <w:tc>
          <w:tcPr>
            <w:tcW w:w="2238" w:type="dxa"/>
          </w:tcPr>
          <w:p w14:paraId="76A3CC9C" w14:textId="6BD4D57D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4ED6CFE" w14:textId="4A7B00A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4F9DBB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7033F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B871F4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9C8446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2F6150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591FBB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C73A36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237B0A8A" w14:textId="79957015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425027CD" w14:textId="5082F19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0C4AD16" w14:textId="77777777" w:rsidTr="00BE6A82">
        <w:trPr>
          <w:jc w:val="center"/>
        </w:trPr>
        <w:tc>
          <w:tcPr>
            <w:tcW w:w="2238" w:type="dxa"/>
          </w:tcPr>
          <w:p w14:paraId="458F578C" w14:textId="7F12003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71E7F96" w14:textId="6247FF1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133ED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D5F6FA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14B9C4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5CB66CD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D79436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01C7A9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F981CC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8115C48" w14:textId="66D7CE5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D0E183D" w14:textId="5F0F1FE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5975923" w14:textId="77777777" w:rsidTr="00BE6A82">
        <w:trPr>
          <w:jc w:val="center"/>
        </w:trPr>
        <w:tc>
          <w:tcPr>
            <w:tcW w:w="2238" w:type="dxa"/>
          </w:tcPr>
          <w:p w14:paraId="6430DF0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41EA39E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6EB50F9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324036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7A431E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11B6BC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40334C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0C443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A25D0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1BB8178" w14:textId="1280B539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162C7C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B7BFAFF" w14:textId="77777777" w:rsidTr="00BE6A82">
        <w:trPr>
          <w:jc w:val="center"/>
        </w:trPr>
        <w:tc>
          <w:tcPr>
            <w:tcW w:w="2238" w:type="dxa"/>
          </w:tcPr>
          <w:p w14:paraId="7A437BD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9F3B98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747FDD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E0F16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399B1E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5A4B528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6A9A37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4F0DC5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741630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6622688E" w14:textId="72E99D6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11205F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73BE5ECF" w14:textId="77777777" w:rsidTr="00BE6A82">
        <w:trPr>
          <w:jc w:val="center"/>
        </w:trPr>
        <w:tc>
          <w:tcPr>
            <w:tcW w:w="2238" w:type="dxa"/>
          </w:tcPr>
          <w:p w14:paraId="1E58E4C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534E4FF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DE37BC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B10625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98EC9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BB9EA1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655A6B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EEA26E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7E2627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7E5F4345" w14:textId="6DBB1A0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7A4AE4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D58004C" w14:textId="77777777" w:rsidTr="00BE6A82">
        <w:trPr>
          <w:jc w:val="center"/>
        </w:trPr>
        <w:tc>
          <w:tcPr>
            <w:tcW w:w="2238" w:type="dxa"/>
          </w:tcPr>
          <w:p w14:paraId="694831E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1AFF4F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45F2FC9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5D1E51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4E2C7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20DE41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9F546E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1AD533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5D921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265667FA" w14:textId="2C1BEA29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BDFA20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A39F6ED" w14:textId="77777777" w:rsidTr="00BE6A82">
        <w:trPr>
          <w:jc w:val="center"/>
        </w:trPr>
        <w:tc>
          <w:tcPr>
            <w:tcW w:w="2238" w:type="dxa"/>
          </w:tcPr>
          <w:p w14:paraId="241032F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C7FC88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67FE234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B9B4AD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F93900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B08EF3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CD5A2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107A5B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D6C3AE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6D3DCA79" w14:textId="34742D6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768D6A7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E26A2A4" w14:textId="77777777" w:rsidTr="00BE6A82">
        <w:trPr>
          <w:jc w:val="center"/>
        </w:trPr>
        <w:tc>
          <w:tcPr>
            <w:tcW w:w="2238" w:type="dxa"/>
          </w:tcPr>
          <w:p w14:paraId="0CC2B5A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4BF42B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709FCA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52DE6D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CFD6F9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1AFCC0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032006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946588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ABFA04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86F8D7F" w14:textId="45B4756F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4A94164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BFB80EE" w14:textId="77777777" w:rsidTr="00BE6A82">
        <w:trPr>
          <w:jc w:val="center"/>
        </w:trPr>
        <w:tc>
          <w:tcPr>
            <w:tcW w:w="2238" w:type="dxa"/>
          </w:tcPr>
          <w:p w14:paraId="1B3A3E0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46B55B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462DBC6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A10C7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46702C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EE32B5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C02A3A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C4C87F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F081FB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44C3EA8D" w14:textId="225230F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B0A0F5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0683C45F" w14:textId="77777777" w:rsidTr="00BE6A82">
        <w:trPr>
          <w:jc w:val="center"/>
        </w:trPr>
        <w:tc>
          <w:tcPr>
            <w:tcW w:w="2238" w:type="dxa"/>
          </w:tcPr>
          <w:p w14:paraId="3A8DFBC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74001E6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C6359D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A79E27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0F2085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0359C0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3B0D1B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6AAF8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4DD8C0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439A9ECC" w14:textId="737C234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DCAC21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946D83C" w14:textId="77777777" w:rsidTr="00BE6A82">
        <w:trPr>
          <w:jc w:val="center"/>
        </w:trPr>
        <w:tc>
          <w:tcPr>
            <w:tcW w:w="2238" w:type="dxa"/>
          </w:tcPr>
          <w:p w14:paraId="08111AD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33FC25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51434F3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4416E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52F6EC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7BA112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831C45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846F58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54642C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101020DC" w14:textId="6DC8F3F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5C95EC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3BAAD37" w14:textId="77777777" w:rsidTr="00BE6A82">
        <w:trPr>
          <w:jc w:val="center"/>
        </w:trPr>
        <w:tc>
          <w:tcPr>
            <w:tcW w:w="2238" w:type="dxa"/>
          </w:tcPr>
          <w:p w14:paraId="1DE22FA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94A891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5F841A6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9F6388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5E3CC6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2F25E6E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C1746E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4085E8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01FC4A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B7ACB8B" w14:textId="0A36486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0DF5B3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7F31C35" w14:textId="77777777" w:rsidTr="00BE6A82">
        <w:trPr>
          <w:jc w:val="center"/>
        </w:trPr>
        <w:tc>
          <w:tcPr>
            <w:tcW w:w="2238" w:type="dxa"/>
          </w:tcPr>
          <w:p w14:paraId="7B93C9D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6FB3C8B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21F99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270C95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BE8938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1471700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EE2796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594B1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9A2EBA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F27D0CC" w14:textId="4659DA8C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582047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40D552FC" w14:textId="2826A4F9" w:rsidR="00C95ABA" w:rsidRDefault="00C95ABA" w:rsidP="00C95ABA">
      <w:pPr>
        <w:pStyle w:val="a4"/>
        <w:ind w:firstLineChars="0" w:firstLine="0"/>
        <w:rPr>
          <w:rFonts w:hint="eastAsia"/>
        </w:rPr>
      </w:pPr>
      <w:bookmarkStart w:id="16" w:name="OLE_LINK5"/>
      <w:r>
        <w:lastRenderedPageBreak/>
        <w:t>1</w:t>
      </w:r>
      <w:r>
        <w:t>、</w:t>
      </w:r>
      <w:r>
        <w:t>B</w:t>
      </w:r>
      <w:r>
        <w:rPr>
          <w:rFonts w:hint="eastAsia"/>
        </w:rPr>
        <w:t>mc</w:t>
      </w:r>
      <w:r>
        <w:t>_cpld_i2c_ram</w:t>
      </w:r>
      <w:r>
        <w:rPr>
          <w:rFonts w:hint="eastAsia"/>
        </w:rPr>
        <w:t>.</w:t>
      </w:r>
      <w:r>
        <w:t>v</w:t>
      </w:r>
      <w:r>
        <w:rPr>
          <w:rFonts w:hint="eastAsia"/>
        </w:rPr>
        <w:t>写</w:t>
      </w:r>
      <w:proofErr w:type="spellStart"/>
      <w:r>
        <w:rPr>
          <w:rFonts w:hint="eastAsia"/>
        </w:rPr>
        <w:t>cpld</w:t>
      </w:r>
      <w:proofErr w:type="spellEnd"/>
      <w:r>
        <w:rPr>
          <w:rFonts w:hint="eastAsia"/>
        </w:rPr>
        <w:t>寄存器仿真</w:t>
      </w:r>
    </w:p>
    <w:p w14:paraId="52DD6164" w14:textId="59B41BDF" w:rsidR="00C95ABA" w:rsidRDefault="00C95ABA" w:rsidP="00C95ABA">
      <w:r w:rsidRPr="00C95ABA">
        <w:drawing>
          <wp:inline distT="0" distB="0" distL="0" distR="0" wp14:anchorId="6D9E2B27" wp14:editId="2197E1C3">
            <wp:extent cx="6291478" cy="2756780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6440" cy="277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BB85" w14:textId="49CB2BE5" w:rsidR="00C95ABA" w:rsidRDefault="00C95ABA" w:rsidP="00C95ABA">
      <w:r>
        <w:t>2</w:t>
      </w:r>
      <w:r>
        <w:t>、</w:t>
      </w:r>
      <w:r>
        <w:rPr>
          <w:rFonts w:hint="eastAsia"/>
        </w:rPr>
        <w:t>下电仿真</w:t>
      </w:r>
      <w:bookmarkStart w:id="17" w:name="_GoBack"/>
      <w:bookmarkEnd w:id="17"/>
    </w:p>
    <w:p w14:paraId="125FC4B7" w14:textId="106F6444" w:rsidR="00C95ABA" w:rsidRDefault="00C95ABA" w:rsidP="00C95ABA">
      <w:r>
        <w:rPr>
          <w:noProof/>
        </w:rPr>
        <w:drawing>
          <wp:inline distT="0" distB="0" distL="0" distR="0" wp14:anchorId="11015A0F" wp14:editId="320D6921">
            <wp:extent cx="6299196" cy="508000"/>
            <wp:effectExtent l="0" t="0" r="6985" b="6350"/>
            <wp:docPr id="2" name="图片 2" descr="C:\Users\z02665\Documents\WXWork\1688855435802723\Cache\Image\2025-11\企业微信截图_17633849597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02665\Documents\WXWork\1688855435802723\Cache\Image\2025-11\企业微信截图_1763384959774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547" cy="51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D9FA" w14:textId="66A1DC2B" w:rsidR="00C95ABA" w:rsidRPr="00C95ABA" w:rsidRDefault="00C95ABA" w:rsidP="00C95ABA">
      <w:pPr>
        <w:rPr>
          <w:rFonts w:hint="eastAsia"/>
        </w:rPr>
      </w:pPr>
      <w:r>
        <w:rPr>
          <w:noProof/>
        </w:rPr>
        <w:drawing>
          <wp:inline distT="0" distB="0" distL="0" distR="0" wp14:anchorId="0573C0E9" wp14:editId="675201AD">
            <wp:extent cx="6324600" cy="502617"/>
            <wp:effectExtent l="0" t="0" r="0" b="0"/>
            <wp:docPr id="3" name="图片 3" descr="C:\Users\z02665\Documents\WXWork\1688855435802723\Cache\Image\2025-11\企业微信截图_17633850132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02665\Documents\WXWork\1688855435802723\Cache\Image\2025-11\企业微信截图_1763385013210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441" cy="51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sectPr w:rsidR="00C95ABA" w:rsidRPr="00C95ABA" w:rsidSect="00BB6C1F">
      <w:pgSz w:w="17010" w:h="11901" w:orient="landscape"/>
      <w:pgMar w:top="1440" w:right="1554" w:bottom="1440" w:left="1327" w:header="646" w:footer="646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960F63" w14:textId="77777777" w:rsidR="00C92E12" w:rsidRDefault="00C92E12">
      <w:r>
        <w:separator/>
      </w:r>
    </w:p>
  </w:endnote>
  <w:endnote w:type="continuationSeparator" w:id="0">
    <w:p w14:paraId="4D04948B" w14:textId="77777777" w:rsidR="00C92E12" w:rsidRDefault="00C92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E456BB9F-C58A-4676-98FA-0300A890071E}"/>
    <w:embedBold r:id="rId2" w:subsetted="1" w:fontKey="{47A309D5-B205-4E85-9592-6111C5A6F8C4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183187A-799A-47BB-A2DE-791BC177B87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F20C3AA-EF03-4CA2-B882-0BEA75803D9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8AD49772-73F7-4EDA-A96B-3190B6B9631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Look w:val="01E0" w:firstRow="1" w:lastRow="1" w:firstColumn="1" w:lastColumn="1" w:noHBand="0" w:noVBand="0"/>
    </w:tblPr>
    <w:tblGrid>
      <w:gridCol w:w="2706"/>
      <w:gridCol w:w="3608"/>
      <w:gridCol w:w="2706"/>
    </w:tblGrid>
    <w:tr w:rsidR="00E923B2" w14:paraId="4F70E0B0" w14:textId="77777777" w:rsidTr="00AA0CF8">
      <w:tc>
        <w:tcPr>
          <w:tcW w:w="1500" w:type="pct"/>
          <w:tcBorders>
            <w:top w:val="single" w:sz="4" w:space="0" w:color="auto"/>
          </w:tcBorders>
          <w:vAlign w:val="center"/>
        </w:tcPr>
        <w:p w14:paraId="439529CE" w14:textId="6F3F2390" w:rsidR="00E923B2" w:rsidRDefault="00E923B2" w:rsidP="00AA0CF8">
          <w:pPr>
            <w:pStyle w:val="a8"/>
            <w:jc w:val="both"/>
          </w:pPr>
          <w:r>
            <w:fldChar w:fldCharType="begin"/>
          </w:r>
          <w:r>
            <w:instrText xml:space="preserve"> CREATEDATE  \@ "yyyy-MM-dd"  \* MERGEFORMAT </w:instrText>
          </w:r>
          <w:r>
            <w:fldChar w:fldCharType="separate"/>
          </w:r>
          <w:r>
            <w:rPr>
              <w:noProof/>
            </w:rPr>
            <w:t>2025-10-27</w:t>
          </w:r>
          <w:r>
            <w:fldChar w:fldCharType="end"/>
          </w:r>
        </w:p>
      </w:tc>
      <w:tc>
        <w:tcPr>
          <w:tcW w:w="2000" w:type="pct"/>
          <w:tcBorders>
            <w:top w:val="single" w:sz="4" w:space="0" w:color="auto"/>
            <w:left w:val="nil"/>
          </w:tcBorders>
          <w:vAlign w:val="center"/>
        </w:tcPr>
        <w:p w14:paraId="4C719834" w14:textId="77777777" w:rsidR="00E923B2" w:rsidRDefault="00E923B2" w:rsidP="00AA0CF8">
          <w:pPr>
            <w:pStyle w:val="a8"/>
            <w:jc w:val="center"/>
          </w:pPr>
          <w:r>
            <w:rPr>
              <w:rFonts w:hint="eastAsia"/>
            </w:rPr>
            <w:t>版权所有，侵权必究</w:t>
          </w:r>
          <w:r>
            <w:t>All rights reserved</w:t>
          </w:r>
        </w:p>
      </w:tc>
      <w:tc>
        <w:tcPr>
          <w:tcW w:w="1500" w:type="pct"/>
          <w:tcBorders>
            <w:top w:val="single" w:sz="4" w:space="0" w:color="auto"/>
          </w:tcBorders>
        </w:tcPr>
        <w:p w14:paraId="3CE8F0F6" w14:textId="77777777" w:rsidR="00E923B2" w:rsidRDefault="00E923B2" w:rsidP="00AA0CF8">
          <w:pPr>
            <w:pStyle w:val="a8"/>
            <w:jc w:val="right"/>
          </w:pPr>
          <w:r>
            <w:rPr>
              <w:rFonts w:hint="eastAsia"/>
            </w:rPr>
            <w:t>第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PAGE </w:instrText>
          </w:r>
          <w:r>
            <w:rPr>
              <w:rStyle w:val="afe"/>
            </w:rPr>
            <w:fldChar w:fldCharType="separate"/>
          </w:r>
          <w:r w:rsidR="00340E7E">
            <w:rPr>
              <w:rStyle w:val="afe"/>
              <w:noProof/>
            </w:rPr>
            <w:t>9</w:t>
          </w:r>
          <w:r>
            <w:rPr>
              <w:rStyle w:val="afe"/>
            </w:rPr>
            <w:fldChar w:fldCharType="end"/>
          </w:r>
          <w:r>
            <w:rPr>
              <w:rStyle w:val="afe"/>
              <w:rFonts w:hint="eastAsia"/>
            </w:rPr>
            <w:t>页</w:t>
          </w:r>
          <w:r>
            <w:rPr>
              <w:rStyle w:val="afe"/>
            </w:rPr>
            <w:t>,</w:t>
          </w:r>
          <w:r>
            <w:rPr>
              <w:rFonts w:hint="eastAsia"/>
            </w:rPr>
            <w:t>共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NUMPAGES </w:instrText>
          </w:r>
          <w:r>
            <w:rPr>
              <w:rStyle w:val="afe"/>
            </w:rPr>
            <w:fldChar w:fldCharType="separate"/>
          </w:r>
          <w:r w:rsidR="00340E7E">
            <w:rPr>
              <w:rStyle w:val="afe"/>
              <w:noProof/>
            </w:rPr>
            <w:t>10</w:t>
          </w:r>
          <w:r>
            <w:rPr>
              <w:rStyle w:val="afe"/>
            </w:rPr>
            <w:fldChar w:fldCharType="end"/>
          </w:r>
          <w:r>
            <w:rPr>
              <w:rStyle w:val="afe"/>
              <w:rFonts w:hint="eastAsia"/>
            </w:rPr>
            <w:t>页</w:t>
          </w: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40E7E">
            <w:rPr>
              <w:noProof/>
            </w:rPr>
            <w:t>9</w:t>
          </w:r>
          <w:r>
            <w:fldChar w:fldCharType="end"/>
          </w:r>
          <w:r>
            <w:t xml:space="preserve"> , Total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NUMPAGES </w:instrText>
          </w:r>
          <w:r>
            <w:rPr>
              <w:rStyle w:val="afe"/>
            </w:rPr>
            <w:fldChar w:fldCharType="separate"/>
          </w:r>
          <w:r w:rsidR="00340E7E">
            <w:rPr>
              <w:rStyle w:val="afe"/>
              <w:noProof/>
            </w:rPr>
            <w:t>10</w:t>
          </w:r>
          <w:r>
            <w:rPr>
              <w:rStyle w:val="afe"/>
            </w:rPr>
            <w:fldChar w:fldCharType="end"/>
          </w:r>
        </w:p>
      </w:tc>
    </w:tr>
  </w:tbl>
  <w:p w14:paraId="3868992E" w14:textId="77777777" w:rsidR="00E923B2" w:rsidRDefault="00E923B2" w:rsidP="00DA78E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51E025" w14:textId="77777777" w:rsidR="00C92E12" w:rsidRDefault="00C92E12">
      <w:r>
        <w:separator/>
      </w:r>
    </w:p>
  </w:footnote>
  <w:footnote w:type="continuationSeparator" w:id="0">
    <w:p w14:paraId="19DB987D" w14:textId="77777777" w:rsidR="00C92E12" w:rsidRDefault="00C92E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80" w:type="pct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37"/>
      <w:gridCol w:w="5139"/>
      <w:gridCol w:w="2508"/>
    </w:tblGrid>
    <w:tr w:rsidR="00E923B2" w14:paraId="3AFF3A6C" w14:textId="77777777">
      <w:trPr>
        <w:cantSplit/>
        <w:trHeight w:hRule="exact" w:val="482"/>
      </w:trPr>
      <w:tc>
        <w:tcPr>
          <w:tcW w:w="744" w:type="pct"/>
          <w:tcBorders>
            <w:bottom w:val="single" w:sz="6" w:space="0" w:color="auto"/>
          </w:tcBorders>
        </w:tcPr>
        <w:p w14:paraId="37D208FA" w14:textId="77777777" w:rsidR="00E923B2" w:rsidRDefault="00E923B2" w:rsidP="007C7023">
          <w:pPr>
            <w:pStyle w:val="af2"/>
          </w:pPr>
        </w:p>
        <w:p w14:paraId="0FAF3A3C" w14:textId="77777777" w:rsidR="00E923B2" w:rsidRDefault="00E923B2" w:rsidP="00AB5B92"/>
      </w:tc>
      <w:tc>
        <w:tcPr>
          <w:tcW w:w="2860" w:type="pct"/>
          <w:tcBorders>
            <w:bottom w:val="single" w:sz="6" w:space="0" w:color="auto"/>
          </w:tcBorders>
          <w:vAlign w:val="bottom"/>
        </w:tcPr>
        <w:p w14:paraId="221A7E45" w14:textId="23433FE7" w:rsidR="00E923B2" w:rsidRDefault="00E923B2" w:rsidP="00E37BEF">
          <w:pPr>
            <w:pStyle w:val="aa"/>
            <w:jc w:val="left"/>
          </w:pPr>
          <w:r>
            <w:fldChar w:fldCharType="begin"/>
          </w:r>
          <w:r>
            <w:instrText xml:space="preserve"> REF </w:instrText>
          </w:r>
          <w:r>
            <w:rPr>
              <w:rFonts w:hint="eastAsia"/>
            </w:rPr>
            <w:instrText>文档名称</w:instrText>
          </w:r>
          <w:r>
            <w:rPr>
              <w:rFonts w:hint="eastAsia"/>
            </w:rPr>
            <w:instrText xml:space="preserve"> \h</w:instrText>
          </w:r>
          <w:r>
            <w:instrText xml:space="preserve">  \* MERGEFORMAT </w:instrText>
          </w:r>
          <w:r>
            <w:fldChar w:fldCharType="separate"/>
          </w:r>
          <w:r w:rsidRPr="00444CC5">
            <w:t>BM_H13DSP_M</w:t>
          </w:r>
          <w:r w:rsidRPr="00444CC5">
            <w:rPr>
              <w:rFonts w:hint="eastAsia"/>
            </w:rPr>
            <w:t xml:space="preserve"> </w:t>
          </w:r>
          <w:r w:rsidRPr="00E21E42">
            <w:rPr>
              <w:rFonts w:hint="eastAsia"/>
            </w:rPr>
            <w:t>-</w:t>
          </w:r>
          <w:r w:rsidR="008E5911">
            <w:rPr>
              <w:rFonts w:hint="eastAsia"/>
            </w:rPr>
            <w:t>逻辑调试文档</w:t>
          </w:r>
          <w:r w:rsidRPr="00AB5B92">
            <w:t xml:space="preserve">  </w:t>
          </w:r>
          <w:r>
            <w:fldChar w:fldCharType="end"/>
          </w:r>
        </w:p>
      </w:tc>
      <w:tc>
        <w:tcPr>
          <w:tcW w:w="1396" w:type="pct"/>
          <w:tcBorders>
            <w:bottom w:val="single" w:sz="6" w:space="0" w:color="auto"/>
          </w:tcBorders>
          <w:vAlign w:val="bottom"/>
        </w:tcPr>
        <w:p w14:paraId="6D6AF328" w14:textId="77777777" w:rsidR="00E923B2" w:rsidRDefault="00E923B2" w:rsidP="00E37BEF">
          <w:pPr>
            <w:pStyle w:val="aa"/>
            <w:jc w:val="right"/>
          </w:pPr>
          <w:r w:rsidRPr="00373102">
            <w:rPr>
              <w:rFonts w:hint="eastAsia"/>
            </w:rPr>
            <w:t>秘密</w:t>
          </w:r>
        </w:p>
      </w:tc>
    </w:tr>
  </w:tbl>
  <w:p w14:paraId="6C71027F" w14:textId="77777777" w:rsidR="00E923B2" w:rsidRDefault="00E923B2" w:rsidP="00AB5B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A3B497F"/>
    <w:multiLevelType w:val="singleLevel"/>
    <w:tmpl w:val="146CE23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4" w15:restartNumberingAfterBreak="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TrueTypeFonts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D59"/>
    <w:rsid w:val="0001511E"/>
    <w:rsid w:val="00042DBA"/>
    <w:rsid w:val="000462E2"/>
    <w:rsid w:val="00077383"/>
    <w:rsid w:val="000826BC"/>
    <w:rsid w:val="000A0DD8"/>
    <w:rsid w:val="000A6335"/>
    <w:rsid w:val="000B7E53"/>
    <w:rsid w:val="000B7E7D"/>
    <w:rsid w:val="000D5186"/>
    <w:rsid w:val="000E35FE"/>
    <w:rsid w:val="000F2FDD"/>
    <w:rsid w:val="00112D8D"/>
    <w:rsid w:val="0012045C"/>
    <w:rsid w:val="00121F31"/>
    <w:rsid w:val="00131758"/>
    <w:rsid w:val="00136F87"/>
    <w:rsid w:val="00156B41"/>
    <w:rsid w:val="00157338"/>
    <w:rsid w:val="00160805"/>
    <w:rsid w:val="00170E01"/>
    <w:rsid w:val="001941A8"/>
    <w:rsid w:val="001A2C0B"/>
    <w:rsid w:val="001D1D6F"/>
    <w:rsid w:val="00252659"/>
    <w:rsid w:val="00256D0D"/>
    <w:rsid w:val="00283496"/>
    <w:rsid w:val="002B4868"/>
    <w:rsid w:val="002C132C"/>
    <w:rsid w:val="002C7177"/>
    <w:rsid w:val="002E417D"/>
    <w:rsid w:val="002E5669"/>
    <w:rsid w:val="00316CFD"/>
    <w:rsid w:val="00326A91"/>
    <w:rsid w:val="00335B7C"/>
    <w:rsid w:val="003378B2"/>
    <w:rsid w:val="00340E7E"/>
    <w:rsid w:val="00373102"/>
    <w:rsid w:val="00373594"/>
    <w:rsid w:val="00377726"/>
    <w:rsid w:val="0038645C"/>
    <w:rsid w:val="003A40B6"/>
    <w:rsid w:val="003D07E4"/>
    <w:rsid w:val="003D391F"/>
    <w:rsid w:val="003F2154"/>
    <w:rsid w:val="004047E9"/>
    <w:rsid w:val="00414E96"/>
    <w:rsid w:val="00444CC5"/>
    <w:rsid w:val="004460A2"/>
    <w:rsid w:val="00456F17"/>
    <w:rsid w:val="0047525C"/>
    <w:rsid w:val="00484414"/>
    <w:rsid w:val="00487679"/>
    <w:rsid w:val="004A4DE0"/>
    <w:rsid w:val="004C1DC4"/>
    <w:rsid w:val="004D59CB"/>
    <w:rsid w:val="004D7CA5"/>
    <w:rsid w:val="004F013F"/>
    <w:rsid w:val="004F301E"/>
    <w:rsid w:val="00502998"/>
    <w:rsid w:val="005139D2"/>
    <w:rsid w:val="00546C3E"/>
    <w:rsid w:val="00550D55"/>
    <w:rsid w:val="00552501"/>
    <w:rsid w:val="00570101"/>
    <w:rsid w:val="00576FF9"/>
    <w:rsid w:val="005860DF"/>
    <w:rsid w:val="00586FFD"/>
    <w:rsid w:val="005A2C5B"/>
    <w:rsid w:val="005A7881"/>
    <w:rsid w:val="005B1F0C"/>
    <w:rsid w:val="005B505C"/>
    <w:rsid w:val="005D4B1F"/>
    <w:rsid w:val="005E3573"/>
    <w:rsid w:val="005E7855"/>
    <w:rsid w:val="00612B57"/>
    <w:rsid w:val="0063469A"/>
    <w:rsid w:val="00640B4A"/>
    <w:rsid w:val="00641D59"/>
    <w:rsid w:val="006554DC"/>
    <w:rsid w:val="00661037"/>
    <w:rsid w:val="006905A8"/>
    <w:rsid w:val="006959CC"/>
    <w:rsid w:val="006A2AC4"/>
    <w:rsid w:val="006A2DE8"/>
    <w:rsid w:val="006E74AD"/>
    <w:rsid w:val="006F6F5C"/>
    <w:rsid w:val="006F70BB"/>
    <w:rsid w:val="00712BD1"/>
    <w:rsid w:val="00714F46"/>
    <w:rsid w:val="0072075C"/>
    <w:rsid w:val="00724B99"/>
    <w:rsid w:val="0073448C"/>
    <w:rsid w:val="00750CF1"/>
    <w:rsid w:val="00762D8F"/>
    <w:rsid w:val="0076458C"/>
    <w:rsid w:val="00773098"/>
    <w:rsid w:val="00775D8B"/>
    <w:rsid w:val="00781673"/>
    <w:rsid w:val="007C7023"/>
    <w:rsid w:val="00803F15"/>
    <w:rsid w:val="008162D0"/>
    <w:rsid w:val="00830386"/>
    <w:rsid w:val="00855267"/>
    <w:rsid w:val="00857221"/>
    <w:rsid w:val="008574DF"/>
    <w:rsid w:val="00864610"/>
    <w:rsid w:val="00870573"/>
    <w:rsid w:val="00870E67"/>
    <w:rsid w:val="00874B5F"/>
    <w:rsid w:val="0088156E"/>
    <w:rsid w:val="00887865"/>
    <w:rsid w:val="00893B79"/>
    <w:rsid w:val="008C558A"/>
    <w:rsid w:val="008D4A09"/>
    <w:rsid w:val="008D676F"/>
    <w:rsid w:val="008E5911"/>
    <w:rsid w:val="009016BA"/>
    <w:rsid w:val="00914912"/>
    <w:rsid w:val="00917E94"/>
    <w:rsid w:val="00932A4E"/>
    <w:rsid w:val="00934317"/>
    <w:rsid w:val="00940BA9"/>
    <w:rsid w:val="009467ED"/>
    <w:rsid w:val="00960637"/>
    <w:rsid w:val="00962D7F"/>
    <w:rsid w:val="009648CD"/>
    <w:rsid w:val="009655E4"/>
    <w:rsid w:val="00967815"/>
    <w:rsid w:val="00983743"/>
    <w:rsid w:val="00993591"/>
    <w:rsid w:val="009A682E"/>
    <w:rsid w:val="009D4995"/>
    <w:rsid w:val="00A11221"/>
    <w:rsid w:val="00A13719"/>
    <w:rsid w:val="00A20D15"/>
    <w:rsid w:val="00A31E41"/>
    <w:rsid w:val="00A42F5D"/>
    <w:rsid w:val="00A470CD"/>
    <w:rsid w:val="00A5612E"/>
    <w:rsid w:val="00A66204"/>
    <w:rsid w:val="00A77754"/>
    <w:rsid w:val="00A859AC"/>
    <w:rsid w:val="00A9217E"/>
    <w:rsid w:val="00A96491"/>
    <w:rsid w:val="00AA0CF8"/>
    <w:rsid w:val="00AA111B"/>
    <w:rsid w:val="00AB5B92"/>
    <w:rsid w:val="00AB626E"/>
    <w:rsid w:val="00AC27F1"/>
    <w:rsid w:val="00AC6EBD"/>
    <w:rsid w:val="00AE1392"/>
    <w:rsid w:val="00B1694B"/>
    <w:rsid w:val="00B36EE0"/>
    <w:rsid w:val="00B50CD8"/>
    <w:rsid w:val="00B603B5"/>
    <w:rsid w:val="00B66AA2"/>
    <w:rsid w:val="00B775D1"/>
    <w:rsid w:val="00B77D8F"/>
    <w:rsid w:val="00B83513"/>
    <w:rsid w:val="00B91B7E"/>
    <w:rsid w:val="00B9571A"/>
    <w:rsid w:val="00BA0A44"/>
    <w:rsid w:val="00BB6C1F"/>
    <w:rsid w:val="00BE189D"/>
    <w:rsid w:val="00BE6A82"/>
    <w:rsid w:val="00BE7B7C"/>
    <w:rsid w:val="00BF36D9"/>
    <w:rsid w:val="00C07494"/>
    <w:rsid w:val="00C16E05"/>
    <w:rsid w:val="00C16F01"/>
    <w:rsid w:val="00C75B2C"/>
    <w:rsid w:val="00C92E12"/>
    <w:rsid w:val="00C95ABA"/>
    <w:rsid w:val="00C97206"/>
    <w:rsid w:val="00CA2925"/>
    <w:rsid w:val="00CA52E3"/>
    <w:rsid w:val="00CA68A1"/>
    <w:rsid w:val="00CC0EF6"/>
    <w:rsid w:val="00CE2050"/>
    <w:rsid w:val="00CE28C5"/>
    <w:rsid w:val="00CE7493"/>
    <w:rsid w:val="00D02EE2"/>
    <w:rsid w:val="00D25901"/>
    <w:rsid w:val="00D367C3"/>
    <w:rsid w:val="00D41188"/>
    <w:rsid w:val="00DA78E4"/>
    <w:rsid w:val="00DB044D"/>
    <w:rsid w:val="00DC1D55"/>
    <w:rsid w:val="00DC1EF7"/>
    <w:rsid w:val="00DC4174"/>
    <w:rsid w:val="00DD5D0F"/>
    <w:rsid w:val="00DD651C"/>
    <w:rsid w:val="00DE0B30"/>
    <w:rsid w:val="00DE14E6"/>
    <w:rsid w:val="00DF1924"/>
    <w:rsid w:val="00E21E42"/>
    <w:rsid w:val="00E36F23"/>
    <w:rsid w:val="00E37BEF"/>
    <w:rsid w:val="00E7111A"/>
    <w:rsid w:val="00E85B11"/>
    <w:rsid w:val="00E92110"/>
    <w:rsid w:val="00E923B2"/>
    <w:rsid w:val="00EA15B1"/>
    <w:rsid w:val="00EA1FBE"/>
    <w:rsid w:val="00EB0433"/>
    <w:rsid w:val="00EC59F8"/>
    <w:rsid w:val="00F0105A"/>
    <w:rsid w:val="00F11D73"/>
    <w:rsid w:val="00F30DAB"/>
    <w:rsid w:val="00F37190"/>
    <w:rsid w:val="00F52B5D"/>
    <w:rsid w:val="00F53677"/>
    <w:rsid w:val="00F543E1"/>
    <w:rsid w:val="00F70C5B"/>
    <w:rsid w:val="00F75E11"/>
    <w:rsid w:val="00FA09DF"/>
    <w:rsid w:val="00FD59B5"/>
    <w:rsid w:val="00FF0125"/>
    <w:rsid w:val="00FF4B10"/>
    <w:rsid w:val="00FF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2F23036"/>
  <w15:chartTrackingRefBased/>
  <w15:docId w15:val="{8EAABDF9-D32F-4C1F-9BE7-07C73BF9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444CC5"/>
    <w:pPr>
      <w:keepNext/>
      <w:widowControl w:val="0"/>
      <w:autoSpaceDE w:val="0"/>
      <w:autoSpaceDN w:val="0"/>
      <w:adjustRightInd w:val="0"/>
      <w:spacing w:line="360" w:lineRule="auto"/>
    </w:pPr>
  </w:style>
  <w:style w:type="paragraph" w:styleId="1">
    <w:name w:val="heading 1"/>
    <w:basedOn w:val="a3"/>
    <w:next w:val="2"/>
    <w:qFormat/>
    <w:rsid w:val="006554DC"/>
    <w:pPr>
      <w:widowControl/>
      <w:numPr>
        <w:numId w:val="5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basedOn w:val="a3"/>
    <w:next w:val="3"/>
    <w:qFormat/>
    <w:rsid w:val="00AC6EBD"/>
    <w:pPr>
      <w:widowControl/>
      <w:numPr>
        <w:ilvl w:val="1"/>
        <w:numId w:val="5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3"/>
    <w:next w:val="4"/>
    <w:qFormat/>
    <w:rsid w:val="00AC6EBD"/>
    <w:pPr>
      <w:widowControl/>
      <w:numPr>
        <w:ilvl w:val="2"/>
        <w:numId w:val="5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basedOn w:val="a3"/>
    <w:next w:val="a4"/>
    <w:qFormat/>
    <w:rsid w:val="00AB5B92"/>
    <w:pPr>
      <w:widowControl/>
      <w:numPr>
        <w:ilvl w:val="3"/>
        <w:numId w:val="5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3"/>
    <w:next w:val="a4"/>
    <w:qFormat/>
    <w:rsid w:val="00712BD1"/>
    <w:pPr>
      <w:widowControl/>
      <w:numPr>
        <w:ilvl w:val="4"/>
        <w:numId w:val="5"/>
      </w:numPr>
      <w:adjustRightInd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3"/>
    <w:autoRedefine/>
    <w:qFormat/>
    <w:rsid w:val="00712BD1"/>
    <w:pPr>
      <w:widowControl/>
      <w:numPr>
        <w:ilvl w:val="5"/>
        <w:numId w:val="5"/>
      </w:numPr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3"/>
    <w:qFormat/>
    <w:rsid w:val="00712BD1"/>
    <w:pPr>
      <w:widowControl/>
      <w:numPr>
        <w:ilvl w:val="6"/>
        <w:numId w:val="5"/>
      </w:numPr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3"/>
    <w:next w:val="a3"/>
    <w:qFormat/>
    <w:rsid w:val="00AB5B92"/>
    <w:pPr>
      <w:keepLines/>
      <w:numPr>
        <w:ilvl w:val="7"/>
        <w:numId w:val="5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3"/>
    <w:next w:val="a3"/>
    <w:qFormat/>
    <w:rsid w:val="00AB5B92"/>
    <w:pPr>
      <w:keepLines/>
      <w:numPr>
        <w:ilvl w:val="8"/>
        <w:numId w:val="5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 First Indent"/>
    <w:basedOn w:val="a3"/>
    <w:rsid w:val="00712BD1"/>
    <w:pPr>
      <w:ind w:firstLineChars="200" w:firstLine="420"/>
      <w:jc w:val="both"/>
    </w:pPr>
    <w:rPr>
      <w:rFonts w:ascii="Arial" w:hAnsi="Arial"/>
      <w:sz w:val="21"/>
      <w:szCs w:val="21"/>
    </w:rPr>
  </w:style>
  <w:style w:type="paragraph" w:styleId="20">
    <w:name w:val="toc 2"/>
    <w:basedOn w:val="a3"/>
    <w:autoRedefine/>
    <w:uiPriority w:val="39"/>
    <w:rsid w:val="00E37BEF"/>
    <w:pPr>
      <w:ind w:left="453" w:hanging="283"/>
    </w:pPr>
    <w:rPr>
      <w:rFonts w:ascii="Arial" w:hAnsi="Arial"/>
      <w:sz w:val="21"/>
      <w:szCs w:val="21"/>
    </w:rPr>
  </w:style>
  <w:style w:type="paragraph" w:styleId="a8">
    <w:name w:val="footer"/>
    <w:basedOn w:val="a3"/>
    <w:rsid w:val="00E37BEF"/>
    <w:pPr>
      <w:widowControl/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">
    <w:name w:val="List Bullet"/>
    <w:basedOn w:val="a3"/>
    <w:rsid w:val="00AB5B92"/>
    <w:pPr>
      <w:numPr>
        <w:numId w:val="1"/>
      </w:numPr>
      <w:ind w:leftChars="200" w:left="400" w:firstLine="0"/>
    </w:pPr>
    <w:rPr>
      <w:rFonts w:ascii="Arial" w:hAnsi="Arial"/>
      <w:sz w:val="21"/>
      <w:szCs w:val="21"/>
    </w:rPr>
  </w:style>
  <w:style w:type="paragraph" w:styleId="10">
    <w:name w:val="toc 1"/>
    <w:basedOn w:val="a3"/>
    <w:next w:val="a3"/>
    <w:autoRedefine/>
    <w:uiPriority w:val="39"/>
    <w:rsid w:val="000B7E53"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styleId="30">
    <w:name w:val="toc 3"/>
    <w:basedOn w:val="a3"/>
    <w:autoRedefine/>
    <w:semiHidden/>
    <w:rsid w:val="00E37BEF"/>
    <w:pPr>
      <w:ind w:left="794" w:hanging="454"/>
    </w:pPr>
    <w:rPr>
      <w:rFonts w:ascii="Arial" w:hAnsi="Arial"/>
      <w:sz w:val="21"/>
      <w:szCs w:val="21"/>
    </w:rPr>
  </w:style>
  <w:style w:type="paragraph" w:styleId="40">
    <w:name w:val="toc 4"/>
    <w:basedOn w:val="a3"/>
    <w:autoRedefine/>
    <w:semiHidden/>
    <w:rsid w:val="00E37BEF"/>
    <w:pPr>
      <w:ind w:left="1134" w:hanging="567"/>
    </w:pPr>
    <w:rPr>
      <w:rFonts w:ascii="Arial" w:hAnsi="Arial"/>
      <w:sz w:val="21"/>
      <w:szCs w:val="21"/>
    </w:rPr>
  </w:style>
  <w:style w:type="paragraph" w:styleId="60">
    <w:name w:val="toc 6"/>
    <w:basedOn w:val="a3"/>
    <w:autoRedefine/>
    <w:semiHidden/>
    <w:pPr>
      <w:ind w:left="1757" w:hanging="907"/>
    </w:pPr>
    <w:rPr>
      <w:sz w:val="21"/>
    </w:rPr>
  </w:style>
  <w:style w:type="paragraph" w:styleId="a9">
    <w:name w:val="Document Map"/>
    <w:basedOn w:val="a3"/>
    <w:semiHidden/>
    <w:pPr>
      <w:shd w:val="clear" w:color="auto" w:fill="000080"/>
    </w:pPr>
  </w:style>
  <w:style w:type="paragraph" w:styleId="50">
    <w:name w:val="toc 5"/>
    <w:basedOn w:val="a3"/>
    <w:next w:val="a3"/>
    <w:autoRedefine/>
    <w:semiHidden/>
    <w:pPr>
      <w:ind w:left="1680"/>
    </w:pPr>
  </w:style>
  <w:style w:type="paragraph" w:styleId="70">
    <w:name w:val="toc 7"/>
    <w:basedOn w:val="a3"/>
    <w:next w:val="a3"/>
    <w:autoRedefine/>
    <w:semiHidden/>
    <w:pPr>
      <w:ind w:left="2520"/>
    </w:pPr>
  </w:style>
  <w:style w:type="paragraph" w:styleId="80">
    <w:name w:val="toc 8"/>
    <w:basedOn w:val="a3"/>
    <w:next w:val="a3"/>
    <w:autoRedefine/>
    <w:semiHidden/>
    <w:pPr>
      <w:ind w:left="2940"/>
    </w:pPr>
  </w:style>
  <w:style w:type="paragraph" w:styleId="90">
    <w:name w:val="toc 9"/>
    <w:basedOn w:val="a3"/>
    <w:next w:val="a3"/>
    <w:autoRedefine/>
    <w:semiHidden/>
    <w:pPr>
      <w:ind w:left="3360"/>
    </w:pPr>
  </w:style>
  <w:style w:type="paragraph" w:styleId="aa">
    <w:name w:val="header"/>
    <w:basedOn w:val="a3"/>
    <w:rsid w:val="00E37BEF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ab">
    <w:name w:val="table of figures"/>
    <w:basedOn w:val="10"/>
    <w:autoRedefine/>
    <w:semiHidden/>
    <w:rsid w:val="00E37BEF"/>
    <w:pPr>
      <w:widowControl w:val="0"/>
      <w:spacing w:before="300" w:after="150"/>
      <w:jc w:val="center"/>
    </w:pPr>
  </w:style>
  <w:style w:type="paragraph" w:customStyle="1" w:styleId="a2">
    <w:name w:val="表号"/>
    <w:basedOn w:val="a3"/>
    <w:next w:val="a3"/>
    <w:rsid w:val="00DF1924"/>
    <w:pPr>
      <w:keepLines/>
      <w:numPr>
        <w:ilvl w:val="8"/>
        <w:numId w:val="2"/>
      </w:numPr>
      <w:jc w:val="center"/>
    </w:pPr>
    <w:rPr>
      <w:rFonts w:ascii="Arial" w:hAnsi="Arial"/>
      <w:sz w:val="18"/>
      <w:szCs w:val="18"/>
    </w:rPr>
  </w:style>
  <w:style w:type="paragraph" w:customStyle="1" w:styleId="ac">
    <w:name w:val="封面表格文本"/>
    <w:basedOn w:val="a3"/>
    <w:rsid w:val="00AB5B92"/>
    <w:pPr>
      <w:jc w:val="center"/>
    </w:pPr>
    <w:rPr>
      <w:rFonts w:ascii="Arial" w:hAnsi="Arial"/>
      <w:sz w:val="21"/>
      <w:szCs w:val="21"/>
    </w:rPr>
  </w:style>
  <w:style w:type="paragraph" w:customStyle="1" w:styleId="ad">
    <w:name w:val="封面文档标题"/>
    <w:basedOn w:val="a3"/>
    <w:rsid w:val="00AB5B92"/>
    <w:pPr>
      <w:jc w:val="center"/>
    </w:pPr>
    <w:rPr>
      <w:rFonts w:ascii="Arial" w:eastAsia="黑体" w:hAnsi="Arial"/>
      <w:bCs/>
      <w:sz w:val="44"/>
      <w:szCs w:val="44"/>
    </w:rPr>
  </w:style>
  <w:style w:type="paragraph" w:customStyle="1" w:styleId="ae">
    <w:name w:val="缺省文本"/>
    <w:basedOn w:val="a3"/>
    <w:rsid w:val="003378B2"/>
    <w:rPr>
      <w:rFonts w:ascii="Arial" w:hAnsi="Arial"/>
      <w:sz w:val="21"/>
      <w:szCs w:val="21"/>
    </w:rPr>
  </w:style>
  <w:style w:type="paragraph" w:customStyle="1" w:styleId="af">
    <w:name w:val="封面华为技术"/>
    <w:basedOn w:val="a3"/>
    <w:rsid w:val="00AB5B92"/>
    <w:pPr>
      <w:jc w:val="center"/>
    </w:pPr>
    <w:rPr>
      <w:rFonts w:ascii="Arial" w:eastAsia="黑体" w:hAnsi="Arial"/>
      <w:sz w:val="32"/>
      <w:szCs w:val="32"/>
    </w:rPr>
  </w:style>
  <w:style w:type="paragraph" w:customStyle="1" w:styleId="af0">
    <w:name w:val="修订记录"/>
    <w:basedOn w:val="a3"/>
    <w:rsid w:val="001A2C0B"/>
    <w:pPr>
      <w:widowControl/>
      <w:spacing w:before="300" w:after="150"/>
      <w:jc w:val="center"/>
    </w:pPr>
    <w:rPr>
      <w:rFonts w:ascii="Arial" w:eastAsia="黑体" w:hAnsi="Arial"/>
      <w:sz w:val="32"/>
      <w:szCs w:val="32"/>
    </w:rPr>
  </w:style>
  <w:style w:type="paragraph" w:customStyle="1" w:styleId="af1">
    <w:name w:val="表头样式"/>
    <w:basedOn w:val="a3"/>
    <w:link w:val="Char"/>
    <w:rsid w:val="00AB5B92"/>
    <w:pPr>
      <w:jc w:val="center"/>
    </w:pPr>
    <w:rPr>
      <w:rFonts w:ascii="Arial" w:hAnsi="Arial"/>
      <w:b/>
      <w:sz w:val="21"/>
      <w:szCs w:val="21"/>
    </w:rPr>
  </w:style>
  <w:style w:type="paragraph" w:customStyle="1" w:styleId="af2">
    <w:name w:val="表格文本"/>
    <w:basedOn w:val="a3"/>
    <w:rsid w:val="00917E94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f3">
    <w:name w:val="目录"/>
    <w:basedOn w:val="a3"/>
    <w:rsid w:val="001A2C0B"/>
    <w:pPr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文档标题"/>
    <w:basedOn w:val="a3"/>
    <w:rsid w:val="000B7E53"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customStyle="1" w:styleId="af5">
    <w:name w:val="摘要"/>
    <w:basedOn w:val="a3"/>
    <w:rsid w:val="00712BD1"/>
    <w:pPr>
      <w:widowControl/>
      <w:tabs>
        <w:tab w:val="left" w:pos="907"/>
      </w:tabs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a0">
    <w:name w:val="参考资料清单"/>
    <w:basedOn w:val="a3"/>
    <w:rsid w:val="00917E94"/>
    <w:pPr>
      <w:numPr>
        <w:numId w:val="4"/>
      </w:numPr>
      <w:jc w:val="both"/>
    </w:pPr>
    <w:rPr>
      <w:rFonts w:ascii="Arial" w:hAnsi="Arial"/>
      <w:sz w:val="21"/>
      <w:szCs w:val="21"/>
    </w:rPr>
  </w:style>
  <w:style w:type="paragraph" w:customStyle="1" w:styleId="af6">
    <w:name w:val="编写建议"/>
    <w:basedOn w:val="a3"/>
    <w:next w:val="a3"/>
    <w:link w:val="Char0"/>
    <w:rsid w:val="004D59CB"/>
    <w:rPr>
      <w:rFonts w:ascii="Arial" w:hAnsi="Arial" w:cs="Arial"/>
      <w:i/>
      <w:color w:val="0000FF"/>
      <w:sz w:val="21"/>
      <w:szCs w:val="21"/>
    </w:rPr>
  </w:style>
  <w:style w:type="paragraph" w:styleId="af7">
    <w:name w:val="Balloon Text"/>
    <w:basedOn w:val="a3"/>
    <w:semiHidden/>
    <w:rsid w:val="00962D7F"/>
    <w:rPr>
      <w:sz w:val="18"/>
      <w:szCs w:val="18"/>
    </w:rPr>
  </w:style>
  <w:style w:type="paragraph" w:customStyle="1" w:styleId="af8">
    <w:name w:val="注示头"/>
    <w:basedOn w:val="a3"/>
    <w:rsid w:val="00712BD1"/>
    <w:pPr>
      <w:pBdr>
        <w:top w:val="single" w:sz="4" w:space="1" w:color="000000"/>
      </w:pBdr>
      <w:jc w:val="both"/>
    </w:pPr>
    <w:rPr>
      <w:rFonts w:ascii="Arial" w:eastAsia="黑体" w:hAnsi="Arial"/>
      <w:sz w:val="18"/>
      <w:szCs w:val="21"/>
    </w:rPr>
  </w:style>
  <w:style w:type="table" w:customStyle="1" w:styleId="af9">
    <w:name w:val="表样式"/>
    <w:basedOn w:val="a6"/>
    <w:rsid w:val="00712BD1"/>
    <w:pPr>
      <w:jc w:val="both"/>
    </w:pPr>
    <w:rPr>
      <w:sz w:val="21"/>
    </w:rPr>
    <w:tblPr/>
    <w:tcPr>
      <w:vAlign w:val="center"/>
    </w:tcPr>
  </w:style>
  <w:style w:type="paragraph" w:customStyle="1" w:styleId="afa">
    <w:name w:val="参考资料清单+倾斜+蓝色"/>
    <w:basedOn w:val="a3"/>
    <w:rsid w:val="003378B2"/>
    <w:pPr>
      <w:ind w:left="360" w:hanging="36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a1">
    <w:name w:val="图号"/>
    <w:basedOn w:val="a3"/>
    <w:rsid w:val="00DF1924"/>
    <w:pPr>
      <w:numPr>
        <w:ilvl w:val="7"/>
        <w:numId w:val="2"/>
      </w:numPr>
      <w:spacing w:before="105"/>
      <w:jc w:val="center"/>
    </w:pPr>
    <w:rPr>
      <w:rFonts w:ascii="Arial" w:hAnsi="Arial"/>
      <w:sz w:val="18"/>
      <w:szCs w:val="18"/>
    </w:rPr>
  </w:style>
  <w:style w:type="paragraph" w:customStyle="1" w:styleId="afb">
    <w:name w:val="图样式"/>
    <w:basedOn w:val="a3"/>
    <w:rsid w:val="00DF1924"/>
    <w:pPr>
      <w:widowControl/>
      <w:spacing w:before="80" w:after="80"/>
      <w:jc w:val="center"/>
    </w:pPr>
  </w:style>
  <w:style w:type="character" w:customStyle="1" w:styleId="Char">
    <w:name w:val="表头样式 Char"/>
    <w:link w:val="af1"/>
    <w:rsid w:val="00AB5B92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c">
    <w:name w:val="注示文本"/>
    <w:basedOn w:val="a3"/>
    <w:rsid w:val="00712BD1"/>
    <w:pPr>
      <w:pBdr>
        <w:bottom w:val="single" w:sz="4" w:space="1" w:color="000000"/>
      </w:pBdr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character" w:customStyle="1" w:styleId="Char0">
    <w:name w:val="编写建议 Char"/>
    <w:link w:val="af6"/>
    <w:rsid w:val="004D59CB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character" w:styleId="afd">
    <w:name w:val="Hyperlink"/>
    <w:uiPriority w:val="99"/>
    <w:rsid w:val="00170E01"/>
    <w:rPr>
      <w:color w:val="0000FF"/>
      <w:u w:val="single"/>
    </w:rPr>
  </w:style>
  <w:style w:type="character" w:styleId="afe">
    <w:name w:val="page number"/>
    <w:basedOn w:val="a5"/>
    <w:rsid w:val="00724B99"/>
  </w:style>
  <w:style w:type="paragraph" w:customStyle="1" w:styleId="aff">
    <w:name w:val="关键词"/>
    <w:basedOn w:val="af5"/>
    <w:rsid w:val="00121F31"/>
  </w:style>
  <w:style w:type="paragraph" w:customStyle="1" w:styleId="aff0">
    <w:name w:val="代码样式"/>
    <w:basedOn w:val="ac"/>
    <w:rsid w:val="00EA15B1"/>
    <w:rPr>
      <w:rFonts w:ascii="Courier New" w:hAnsi="Courier New"/>
      <w:sz w:val="18"/>
      <w:szCs w:val="18"/>
    </w:rPr>
  </w:style>
  <w:style w:type="table" w:styleId="aff1">
    <w:name w:val="Table Grid"/>
    <w:basedOn w:val="a6"/>
    <w:rsid w:val="00DA78E4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annotation text"/>
    <w:basedOn w:val="a3"/>
    <w:link w:val="Char1"/>
    <w:uiPriority w:val="99"/>
    <w:semiHidden/>
    <w:unhideWhenUsed/>
  </w:style>
  <w:style w:type="character" w:customStyle="1" w:styleId="Char1">
    <w:name w:val="批注文字 Char"/>
    <w:basedOn w:val="a5"/>
    <w:link w:val="aff2"/>
    <w:uiPriority w:val="99"/>
    <w:semiHidden/>
  </w:style>
  <w:style w:type="character" w:styleId="aff3">
    <w:name w:val="annotation reference"/>
    <w:uiPriority w:val="99"/>
    <w:semiHidden/>
    <w:unhideWhenUsed/>
    <w:rPr>
      <w:sz w:val="21"/>
      <w:szCs w:val="21"/>
    </w:rPr>
  </w:style>
  <w:style w:type="paragraph" w:styleId="aff4">
    <w:name w:val="caption"/>
    <w:basedOn w:val="a3"/>
    <w:next w:val="a3"/>
    <w:uiPriority w:val="35"/>
    <w:qFormat/>
    <w:rsid w:val="00444CC5"/>
    <w:pPr>
      <w:keepNext w:val="0"/>
      <w:autoSpaceDE/>
      <w:autoSpaceDN/>
      <w:adjustRightInd/>
      <w:jc w:val="both"/>
    </w:pPr>
    <w:rPr>
      <w:rFonts w:ascii="Cambria" w:eastAsia="黑体" w:hAnsi="Cambria"/>
      <w:kern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00056\Desktop\&#20113;&#23574;&#20449;&#24687;IPD\10-HCMM\DVP05T03-&#36923;&#36753;&#35814;&#32454;&#35774;&#35745;&#26041;&#2669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FDABD-A260-43EE-93ED-3A2237A63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DVP05T03-逻辑详细设计方案.dot</Template>
  <TotalTime>1068</TotalTime>
  <Pages>1</Pages>
  <Words>575</Words>
  <Characters>3279</Characters>
  <Application>Microsoft Office Word</Application>
  <DocSecurity>0</DocSecurity>
  <Lines>27</Lines>
  <Paragraphs>7</Paragraphs>
  <ScaleCrop>false</ScaleCrop>
  <Company>Huawei Tech. Co.</Company>
  <LinksUpToDate>false</LinksUpToDate>
  <CharactersWithSpaces>3847</CharactersWithSpaces>
  <SharedDoc>false</SharedDoc>
  <HLinks>
    <vt:vector size="108" baseType="variant">
      <vt:variant>
        <vt:i4>1310779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_Toc34278424</vt:lpwstr>
      </vt:variant>
      <vt:variant>
        <vt:i4>1245243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_Toc34278423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_Toc34278422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_Toc34278421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_Toc34278420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_Toc34278419</vt:lpwstr>
      </vt:variant>
      <vt:variant>
        <vt:i4>1572920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_Toc34278418</vt:lpwstr>
      </vt:variant>
      <vt:variant>
        <vt:i4>1507384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_Toc34278417</vt:lpwstr>
      </vt:variant>
      <vt:variant>
        <vt:i4>1441848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_Toc34278416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_Toc34278415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_Toc34278414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_Toc34278413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_Toc34278412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_Toc34278411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_Toc34278410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_Toc34278409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_Toc34278408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_Toc34278407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Huawei Technologies Co</dc:title>
  <dc:subject/>
  <dc:creator>admin</dc:creator>
  <cp:keywords/>
  <cp:lastModifiedBy>zhumingjie 02665</cp:lastModifiedBy>
  <cp:revision>39</cp:revision>
  <cp:lastPrinted>1900-12-31T16:00:00Z</cp:lastPrinted>
  <dcterms:created xsi:type="dcterms:W3CDTF">2021-02-27T08:07:00Z</dcterms:created>
  <dcterms:modified xsi:type="dcterms:W3CDTF">2025-11-19T13:31:00Z</dcterms:modified>
  <cp:category>其它</cp:category>
</cp:coreProperties>
</file>